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5F0377" w14:textId="41142523" w:rsidR="00952F7D" w:rsidRDefault="005526B1" w:rsidP="00A602AF">
      <w:pPr>
        <w:pStyle w:val="GraphicAnchor"/>
      </w:pPr>
      <w:r w:rsidRPr="00E44B70">
        <w:rPr>
          <w:noProof/>
          <w:lang w:eastAsia="en-AU"/>
        </w:rPr>
        <w:drawing>
          <wp:anchor distT="0" distB="0" distL="114300" distR="114300" simplePos="0" relativeHeight="251665407" behindDoc="1" locked="0" layoutInCell="1" allowOverlap="1" wp14:anchorId="774532F0" wp14:editId="5F7ED406">
            <wp:simplePos x="0" y="0"/>
            <wp:positionH relativeFrom="page">
              <wp:align>right</wp:align>
            </wp:positionH>
            <wp:positionV relativeFrom="margin">
              <wp:posOffset>-1120140</wp:posOffset>
            </wp:positionV>
            <wp:extent cx="7772201" cy="10367260"/>
            <wp:effectExtent l="0" t="0" r="635" b="0"/>
            <wp:wrapNone/>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72201" cy="1036726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93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4656"/>
        <w:gridCol w:w="4657"/>
      </w:tblGrid>
      <w:tr w:rsidR="00A602AF" w14:paraId="5D47D182" w14:textId="77777777" w:rsidTr="00FF219A">
        <w:trPr>
          <w:trHeight w:val="1738"/>
        </w:trPr>
        <w:tc>
          <w:tcPr>
            <w:tcW w:w="9313" w:type="dxa"/>
            <w:gridSpan w:val="2"/>
            <w:vAlign w:val="center"/>
          </w:tcPr>
          <w:p w14:paraId="644E88E6" w14:textId="4DE8CE04" w:rsidR="00B52926" w:rsidRDefault="00B52926" w:rsidP="00A123DD">
            <w:pPr>
              <w:pStyle w:val="Heading1"/>
            </w:pPr>
            <w:bookmarkStart w:id="0" w:name="_Toc80829307"/>
            <w:r>
              <w:t>SDV602 Project</w:t>
            </w:r>
            <w:bookmarkEnd w:id="0"/>
          </w:p>
          <w:p w14:paraId="4814B3F0" w14:textId="5A861132" w:rsidR="00A602AF" w:rsidRPr="00A602AF" w:rsidRDefault="00FC50E6" w:rsidP="00A123DD">
            <w:pPr>
              <w:pStyle w:val="Heading1"/>
            </w:pPr>
            <w:bookmarkStart w:id="1" w:name="_Toc80829308"/>
            <w:r>
              <w:t>Milestone 1</w:t>
            </w:r>
            <w:bookmarkEnd w:id="1"/>
          </w:p>
        </w:tc>
      </w:tr>
      <w:tr w:rsidR="00A602AF" w14:paraId="0C2FAA1A" w14:textId="77777777" w:rsidTr="00FF219A">
        <w:trPr>
          <w:trHeight w:val="6607"/>
        </w:trPr>
        <w:tc>
          <w:tcPr>
            <w:tcW w:w="4656" w:type="dxa"/>
            <w:vAlign w:val="center"/>
          </w:tcPr>
          <w:p w14:paraId="273D4178" w14:textId="0CA689A1" w:rsidR="00A602AF" w:rsidRDefault="00FF219A" w:rsidP="00A602AF">
            <w:r>
              <w:rPr>
                <w:noProof/>
              </w:rPr>
              <mc:AlternateContent>
                <mc:Choice Requires="wps">
                  <w:drawing>
                    <wp:anchor distT="45720" distB="45720" distL="114300" distR="114300" simplePos="0" relativeHeight="251675648" behindDoc="0" locked="0" layoutInCell="1" allowOverlap="1" wp14:anchorId="6BFA8A80" wp14:editId="7F0E71DC">
                      <wp:simplePos x="0" y="0"/>
                      <wp:positionH relativeFrom="column">
                        <wp:posOffset>-876300</wp:posOffset>
                      </wp:positionH>
                      <wp:positionV relativeFrom="paragraph">
                        <wp:posOffset>5358130</wp:posOffset>
                      </wp:positionV>
                      <wp:extent cx="2360930" cy="1404620"/>
                      <wp:effectExtent l="0" t="0" r="20320"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solidFill>
                                  <a:srgbClr val="000000"/>
                                </a:solidFill>
                                <a:miter lim="800000"/>
                                <a:headEnd/>
                                <a:tailEnd/>
                              </a:ln>
                            </wps:spPr>
                            <wps:txbx>
                              <w:txbxContent>
                                <w:p w14:paraId="285D6916" w14:textId="77777777" w:rsidR="00FF219A" w:rsidRDefault="00FF219A" w:rsidP="00FF219A">
                                  <w:pPr>
                                    <w:pStyle w:val="Text"/>
                                    <w:rPr>
                                      <w:sz w:val="36"/>
                                      <w:szCs w:val="36"/>
                                    </w:rPr>
                                  </w:pPr>
                                  <w:r>
                                    <w:rPr>
                                      <w:sz w:val="36"/>
                                      <w:szCs w:val="36"/>
                                    </w:rPr>
                                    <w:t xml:space="preserve">Student name: </w:t>
                                  </w:r>
                                </w:p>
                                <w:p w14:paraId="22952FDC" w14:textId="77777777" w:rsidR="00FF219A" w:rsidRPr="00683BD6" w:rsidRDefault="00FF219A" w:rsidP="00FF219A">
                                  <w:pPr>
                                    <w:pStyle w:val="Text"/>
                                    <w:rPr>
                                      <w:sz w:val="36"/>
                                      <w:szCs w:val="36"/>
                                    </w:rPr>
                                  </w:pPr>
                                  <w:r w:rsidRPr="00683BD6">
                                    <w:rPr>
                                      <w:sz w:val="36"/>
                                      <w:szCs w:val="36"/>
                                    </w:rPr>
                                    <w:t>Quang Thanh</w:t>
                                  </w:r>
                                  <w:r>
                                    <w:rPr>
                                      <w:sz w:val="36"/>
                                      <w:szCs w:val="36"/>
                                    </w:rPr>
                                    <w:t xml:space="preserve"> </w:t>
                                  </w:r>
                                  <w:r w:rsidRPr="00683BD6">
                                    <w:rPr>
                                      <w:sz w:val="36"/>
                                      <w:szCs w:val="36"/>
                                    </w:rPr>
                                    <w:t>Dao</w:t>
                                  </w:r>
                                </w:p>
                                <w:p w14:paraId="5059CD9B" w14:textId="77777777" w:rsidR="00FF219A" w:rsidRPr="00683BD6" w:rsidRDefault="00FF219A" w:rsidP="00FF219A">
                                  <w:pPr>
                                    <w:pStyle w:val="Text"/>
                                    <w:rPr>
                                      <w:sz w:val="32"/>
                                      <w:szCs w:val="32"/>
                                    </w:rPr>
                                  </w:pPr>
                                  <w:r>
                                    <w:rPr>
                                      <w:sz w:val="32"/>
                                      <w:szCs w:val="32"/>
                                    </w:rPr>
                                    <w:t xml:space="preserve">Student ID: </w:t>
                                  </w:r>
                                  <w:r w:rsidRPr="00683BD6">
                                    <w:rPr>
                                      <w:sz w:val="32"/>
                                      <w:szCs w:val="32"/>
                                    </w:rPr>
                                    <w:t>13508189</w:t>
                                  </w:r>
                                </w:p>
                                <w:p w14:paraId="2031A67A" w14:textId="77777777" w:rsidR="00FF219A" w:rsidRPr="00683BD6" w:rsidRDefault="00FF219A" w:rsidP="00FF219A">
                                  <w:pPr>
                                    <w:pStyle w:val="Text"/>
                                    <w:rPr>
                                      <w:sz w:val="32"/>
                                      <w:szCs w:val="32"/>
                                    </w:rPr>
                                  </w:pPr>
                                  <w:r>
                                    <w:rPr>
                                      <w:sz w:val="32"/>
                                      <w:szCs w:val="32"/>
                                    </w:rPr>
                                    <w:t>Date: 12</w:t>
                                  </w:r>
                                  <w:r w:rsidRPr="00683BD6">
                                    <w:rPr>
                                      <w:sz w:val="32"/>
                                      <w:szCs w:val="32"/>
                                    </w:rPr>
                                    <w:t>/8/2021</w:t>
                                  </w:r>
                                </w:p>
                                <w:p w14:paraId="00505E87" w14:textId="7FD84F0C" w:rsidR="00FF219A" w:rsidRDefault="00FF219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6BFA8A80" id="_x0000_t202" coordsize="21600,21600" o:spt="202" path="m,l,21600r21600,l21600,xe">
                      <v:stroke joinstyle="miter"/>
                      <v:path gradientshapeok="t" o:connecttype="rect"/>
                    </v:shapetype>
                    <v:shape id="Text Box 2" o:spid="_x0000_s1026" type="#_x0000_t202" style="position:absolute;margin-left:-69pt;margin-top:421.9pt;width:185.9pt;height:110.6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" filled="f">
                      <v:textbox style="mso-fit-shape-to-text:t">
                        <w:txbxContent>
                          <w:p w14:paraId="285D6916" w14:textId="77777777" w:rsidR="00FF219A" w:rsidRDefault="00FF219A" w:rsidP="00FF219A">
                            <w:pPr>
                              <w:pStyle w:val="Text"/>
                              <w:rPr>
                                <w:sz w:val="36"/>
                                <w:szCs w:val="36"/>
                              </w:rPr>
                            </w:pPr>
                            <w:r>
                              <w:rPr>
                                <w:sz w:val="36"/>
                                <w:szCs w:val="36"/>
                              </w:rPr>
                              <w:t xml:space="preserve">Student name: </w:t>
                            </w:r>
                          </w:p>
                          <w:p w14:paraId="22952FDC" w14:textId="77777777" w:rsidR="00FF219A" w:rsidRPr="00683BD6" w:rsidRDefault="00FF219A" w:rsidP="00FF219A">
                            <w:pPr>
                              <w:pStyle w:val="Text"/>
                              <w:rPr>
                                <w:sz w:val="36"/>
                                <w:szCs w:val="36"/>
                              </w:rPr>
                            </w:pPr>
                            <w:r w:rsidRPr="00683BD6">
                              <w:rPr>
                                <w:sz w:val="36"/>
                                <w:szCs w:val="36"/>
                              </w:rPr>
                              <w:t>Quang Thanh</w:t>
                            </w:r>
                            <w:r>
                              <w:rPr>
                                <w:sz w:val="36"/>
                                <w:szCs w:val="36"/>
                              </w:rPr>
                              <w:t xml:space="preserve"> </w:t>
                            </w:r>
                            <w:r w:rsidRPr="00683BD6">
                              <w:rPr>
                                <w:sz w:val="36"/>
                                <w:szCs w:val="36"/>
                              </w:rPr>
                              <w:t>Dao</w:t>
                            </w:r>
                          </w:p>
                          <w:p w14:paraId="5059CD9B" w14:textId="77777777" w:rsidR="00FF219A" w:rsidRPr="00683BD6" w:rsidRDefault="00FF219A" w:rsidP="00FF219A">
                            <w:pPr>
                              <w:pStyle w:val="Text"/>
                              <w:rPr>
                                <w:sz w:val="32"/>
                                <w:szCs w:val="32"/>
                              </w:rPr>
                            </w:pPr>
                            <w:r>
                              <w:rPr>
                                <w:sz w:val="32"/>
                                <w:szCs w:val="32"/>
                              </w:rPr>
                              <w:t xml:space="preserve">Student ID: </w:t>
                            </w:r>
                            <w:r w:rsidRPr="00683BD6">
                              <w:rPr>
                                <w:sz w:val="32"/>
                                <w:szCs w:val="32"/>
                              </w:rPr>
                              <w:t>13508189</w:t>
                            </w:r>
                          </w:p>
                          <w:p w14:paraId="2031A67A" w14:textId="77777777" w:rsidR="00FF219A" w:rsidRPr="00683BD6" w:rsidRDefault="00FF219A" w:rsidP="00FF219A">
                            <w:pPr>
                              <w:pStyle w:val="Text"/>
                              <w:rPr>
                                <w:sz w:val="32"/>
                                <w:szCs w:val="32"/>
                              </w:rPr>
                            </w:pPr>
                            <w:r>
                              <w:rPr>
                                <w:sz w:val="32"/>
                                <w:szCs w:val="32"/>
                              </w:rPr>
                              <w:t>Date: 12</w:t>
                            </w:r>
                            <w:r w:rsidRPr="00683BD6">
                              <w:rPr>
                                <w:sz w:val="32"/>
                                <w:szCs w:val="32"/>
                              </w:rPr>
                              <w:t>/8/2021</w:t>
                            </w:r>
                          </w:p>
                          <w:p w14:paraId="00505E87" w14:textId="7FD84F0C" w:rsidR="00FF219A" w:rsidRDefault="00FF219A"/>
                        </w:txbxContent>
                      </v:textbox>
                      <w10:wrap type="square"/>
                    </v:shape>
                  </w:pict>
                </mc:Fallback>
              </mc:AlternateContent>
            </w:r>
            <w:r w:rsidR="00683BD6" w:rsidRPr="00E44B70">
              <w:rPr>
                <w:noProof/>
                <w:lang w:eastAsia="en-AU"/>
              </w:rPr>
              <mc:AlternateContent>
                <mc:Choice Requires="wps">
                  <w:drawing>
                    <wp:anchor distT="0" distB="0" distL="114300" distR="114300" simplePos="0" relativeHeight="251673600" behindDoc="1" locked="0" layoutInCell="1" allowOverlap="1" wp14:anchorId="4946B114" wp14:editId="12D9F509">
                      <wp:simplePos x="0" y="0"/>
                      <wp:positionH relativeFrom="column">
                        <wp:posOffset>-915670</wp:posOffset>
                      </wp:positionH>
                      <wp:positionV relativeFrom="paragraph">
                        <wp:posOffset>895350</wp:posOffset>
                      </wp:positionV>
                      <wp:extent cx="5735320" cy="6426200"/>
                      <wp:effectExtent l="0" t="0" r="0" b="0"/>
                      <wp:wrapNone/>
                      <wp:docPr id="2"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35320" cy="642620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14168"/>
                                    </a:lnTo>
                                    <a:lnTo>
                                      <a:pt x="21600" y="21600"/>
                                    </a:lnTo>
                                    <a:lnTo>
                                      <a:pt x="0" y="21600"/>
                                    </a:lnTo>
                                    <a:close/>
                                  </a:path>
                                </a:pathLst>
                              </a:custGeom>
                              <a:solidFill>
                                <a:schemeClr val="accent1"/>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55ABBDD8" id="Shape" o:spid="_x0000_s1026" alt="&quot;&quot;" style="position:absolute;margin-left:-72.1pt;margin-top:70.5pt;width:451.6pt;height:506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" path="m,l21600,14168r,7432l,21600,,xe" fillcolor="#e2b80f [3204]" stroked="f" strokeweight="1pt">
                      <v:stroke miterlimit="4" joinstyle="miter"/>
                      <v:path arrowok="t" o:extrusionok="f" o:connecttype="custom" o:connectlocs="2867660,3213100;2867660,3213100;2867660,3213100;2867660,3213100" o:connectangles="0,90,180,270"/>
                    </v:shape>
                  </w:pict>
                </mc:Fallback>
              </mc:AlternateContent>
            </w:r>
          </w:p>
        </w:tc>
        <w:tc>
          <w:tcPr>
            <w:tcW w:w="4656" w:type="dxa"/>
          </w:tcPr>
          <w:p w14:paraId="740558E1" w14:textId="77777777" w:rsidR="00A602AF" w:rsidRDefault="00A602AF"/>
        </w:tc>
      </w:tr>
      <w:tr w:rsidR="00A602AF" w14:paraId="690027A7" w14:textId="77777777" w:rsidTr="00FF219A">
        <w:trPr>
          <w:trHeight w:val="152"/>
        </w:trPr>
        <w:tc>
          <w:tcPr>
            <w:tcW w:w="4656" w:type="dxa"/>
          </w:tcPr>
          <w:p w14:paraId="1138ED63" w14:textId="093AC138" w:rsidR="00A602AF" w:rsidRDefault="00A602AF" w:rsidP="00FF219A">
            <w:pPr>
              <w:pStyle w:val="Text"/>
            </w:pPr>
          </w:p>
        </w:tc>
        <w:tc>
          <w:tcPr>
            <w:tcW w:w="4656" w:type="dxa"/>
          </w:tcPr>
          <w:p w14:paraId="4FF79AF2" w14:textId="77777777" w:rsidR="00A602AF" w:rsidRDefault="00A602AF"/>
        </w:tc>
      </w:tr>
    </w:tbl>
    <w:p w14:paraId="45FE2788" w14:textId="77777777" w:rsidR="00A602AF" w:rsidRDefault="00A602AF"/>
    <w:sdt>
      <w:sdtPr>
        <w:rPr>
          <w:rFonts w:asciiTheme="minorHAnsi" w:eastAsiaTheme="minorHAnsi" w:hAnsiTheme="minorHAnsi" w:cstheme="minorBidi"/>
          <w:b w:val="0"/>
          <w:color w:val="auto"/>
          <w:sz w:val="24"/>
          <w:szCs w:val="24"/>
        </w:rPr>
        <w:id w:val="1054968043"/>
        <w:docPartObj>
          <w:docPartGallery w:val="Table of Contents"/>
          <w:docPartUnique/>
        </w:docPartObj>
      </w:sdtPr>
      <w:sdtEndPr>
        <w:rPr>
          <w:rFonts w:ascii="Calibri Light" w:hAnsi="Calibri Light"/>
          <w:bCs/>
          <w:noProof/>
        </w:rPr>
      </w:sdtEndPr>
      <w:sdtContent>
        <w:p w14:paraId="0F38175F" w14:textId="085AD382" w:rsidR="00683BD6" w:rsidRDefault="00683BD6">
          <w:pPr>
            <w:pStyle w:val="TOCHeading"/>
          </w:pPr>
          <w:r>
            <w:t>Table of Contents</w:t>
          </w:r>
        </w:p>
        <w:p w14:paraId="3441EBBE" w14:textId="55D1EAC0" w:rsidR="006A6130" w:rsidRDefault="00683BD6">
          <w:pPr>
            <w:pStyle w:val="TOC1"/>
            <w:tabs>
              <w:tab w:val="right" w:leader="dot" w:pos="9350"/>
            </w:tabs>
            <w:rPr>
              <w:rFonts w:asciiTheme="minorHAnsi" w:eastAsiaTheme="minorEastAsia" w:hAnsiTheme="minorHAnsi"/>
              <w:noProof/>
              <w:sz w:val="22"/>
              <w:szCs w:val="22"/>
              <w:lang w:val="en-NZ" w:eastAsia="en-NZ"/>
            </w:rPr>
          </w:pPr>
          <w:r>
            <w:fldChar w:fldCharType="begin"/>
          </w:r>
          <w:r>
            <w:instrText xml:space="preserve"> TOC \o "1-3" \h \z \u </w:instrText>
          </w:r>
          <w:r>
            <w:fldChar w:fldCharType="separate"/>
          </w:r>
          <w:hyperlink w:anchor="_Toc80829307" w:history="1">
            <w:r w:rsidR="006A6130" w:rsidRPr="00360840">
              <w:rPr>
                <w:rStyle w:val="Hyperlink"/>
                <w:noProof/>
              </w:rPr>
              <w:t>SDV602 Project</w:t>
            </w:r>
            <w:r w:rsidR="006A6130">
              <w:rPr>
                <w:noProof/>
                <w:webHidden/>
              </w:rPr>
              <w:tab/>
            </w:r>
            <w:r w:rsidR="006A6130">
              <w:rPr>
                <w:noProof/>
                <w:webHidden/>
              </w:rPr>
              <w:fldChar w:fldCharType="begin"/>
            </w:r>
            <w:r w:rsidR="006A6130">
              <w:rPr>
                <w:noProof/>
                <w:webHidden/>
              </w:rPr>
              <w:instrText xml:space="preserve"> PAGEREF _Toc80829307 \h </w:instrText>
            </w:r>
            <w:r w:rsidR="006A6130">
              <w:rPr>
                <w:noProof/>
                <w:webHidden/>
              </w:rPr>
            </w:r>
            <w:r w:rsidR="006A6130">
              <w:rPr>
                <w:noProof/>
                <w:webHidden/>
              </w:rPr>
              <w:fldChar w:fldCharType="separate"/>
            </w:r>
            <w:r w:rsidR="006A6130">
              <w:rPr>
                <w:noProof/>
                <w:webHidden/>
              </w:rPr>
              <w:t>1</w:t>
            </w:r>
            <w:r w:rsidR="006A6130">
              <w:rPr>
                <w:noProof/>
                <w:webHidden/>
              </w:rPr>
              <w:fldChar w:fldCharType="end"/>
            </w:r>
          </w:hyperlink>
        </w:p>
        <w:p w14:paraId="5FFDAF2A" w14:textId="490D9FFB" w:rsidR="006A6130" w:rsidRDefault="006A6130">
          <w:pPr>
            <w:pStyle w:val="TOC1"/>
            <w:tabs>
              <w:tab w:val="right" w:leader="dot" w:pos="9350"/>
            </w:tabs>
            <w:rPr>
              <w:rFonts w:asciiTheme="minorHAnsi" w:eastAsiaTheme="minorEastAsia" w:hAnsiTheme="minorHAnsi"/>
              <w:noProof/>
              <w:sz w:val="22"/>
              <w:szCs w:val="22"/>
              <w:lang w:val="en-NZ" w:eastAsia="en-NZ"/>
            </w:rPr>
          </w:pPr>
          <w:hyperlink w:anchor="_Toc80829308" w:history="1">
            <w:r w:rsidRPr="00360840">
              <w:rPr>
                <w:rStyle w:val="Hyperlink"/>
                <w:noProof/>
              </w:rPr>
              <w:t>Milestone 1</w:t>
            </w:r>
            <w:r>
              <w:rPr>
                <w:noProof/>
                <w:webHidden/>
              </w:rPr>
              <w:tab/>
            </w:r>
            <w:r>
              <w:rPr>
                <w:noProof/>
                <w:webHidden/>
              </w:rPr>
              <w:fldChar w:fldCharType="begin"/>
            </w:r>
            <w:r>
              <w:rPr>
                <w:noProof/>
                <w:webHidden/>
              </w:rPr>
              <w:instrText xml:space="preserve"> PAGEREF _Toc80829308 \h </w:instrText>
            </w:r>
            <w:r>
              <w:rPr>
                <w:noProof/>
                <w:webHidden/>
              </w:rPr>
            </w:r>
            <w:r>
              <w:rPr>
                <w:noProof/>
                <w:webHidden/>
              </w:rPr>
              <w:fldChar w:fldCharType="separate"/>
            </w:r>
            <w:r>
              <w:rPr>
                <w:noProof/>
                <w:webHidden/>
              </w:rPr>
              <w:t>1</w:t>
            </w:r>
            <w:r>
              <w:rPr>
                <w:noProof/>
                <w:webHidden/>
              </w:rPr>
              <w:fldChar w:fldCharType="end"/>
            </w:r>
          </w:hyperlink>
        </w:p>
        <w:p w14:paraId="2235C19D" w14:textId="1B439D37" w:rsidR="006A6130" w:rsidRDefault="006A6130">
          <w:pPr>
            <w:pStyle w:val="TOC1"/>
            <w:tabs>
              <w:tab w:val="right" w:leader="dot" w:pos="9350"/>
            </w:tabs>
            <w:rPr>
              <w:rFonts w:asciiTheme="minorHAnsi" w:eastAsiaTheme="minorEastAsia" w:hAnsiTheme="minorHAnsi"/>
              <w:noProof/>
              <w:sz w:val="22"/>
              <w:szCs w:val="22"/>
              <w:lang w:val="en-NZ" w:eastAsia="en-NZ"/>
            </w:rPr>
          </w:pPr>
          <w:hyperlink w:anchor="_Toc80829309" w:history="1">
            <w:r w:rsidRPr="00360840">
              <w:rPr>
                <w:rStyle w:val="Hyperlink"/>
                <w:noProof/>
              </w:rPr>
              <w:t>Introduction</w:t>
            </w:r>
            <w:r>
              <w:rPr>
                <w:noProof/>
                <w:webHidden/>
              </w:rPr>
              <w:tab/>
            </w:r>
            <w:r>
              <w:rPr>
                <w:noProof/>
                <w:webHidden/>
              </w:rPr>
              <w:fldChar w:fldCharType="begin"/>
            </w:r>
            <w:r>
              <w:rPr>
                <w:noProof/>
                <w:webHidden/>
              </w:rPr>
              <w:instrText xml:space="preserve"> PAGEREF _Toc80829309 \h </w:instrText>
            </w:r>
            <w:r>
              <w:rPr>
                <w:noProof/>
                <w:webHidden/>
              </w:rPr>
            </w:r>
            <w:r>
              <w:rPr>
                <w:noProof/>
                <w:webHidden/>
              </w:rPr>
              <w:fldChar w:fldCharType="separate"/>
            </w:r>
            <w:r>
              <w:rPr>
                <w:noProof/>
                <w:webHidden/>
              </w:rPr>
              <w:t>3</w:t>
            </w:r>
            <w:r>
              <w:rPr>
                <w:noProof/>
                <w:webHidden/>
              </w:rPr>
              <w:fldChar w:fldCharType="end"/>
            </w:r>
          </w:hyperlink>
        </w:p>
        <w:p w14:paraId="03517855" w14:textId="2F891E3C" w:rsidR="006A6130" w:rsidRDefault="006A6130">
          <w:pPr>
            <w:pStyle w:val="TOC1"/>
            <w:tabs>
              <w:tab w:val="right" w:leader="dot" w:pos="9350"/>
            </w:tabs>
            <w:rPr>
              <w:rFonts w:asciiTheme="minorHAnsi" w:eastAsiaTheme="minorEastAsia" w:hAnsiTheme="minorHAnsi"/>
              <w:noProof/>
              <w:sz w:val="22"/>
              <w:szCs w:val="22"/>
              <w:lang w:val="en-NZ" w:eastAsia="en-NZ"/>
            </w:rPr>
          </w:pPr>
          <w:hyperlink w:anchor="_Toc80829310" w:history="1">
            <w:r w:rsidRPr="00360840">
              <w:rPr>
                <w:rStyle w:val="Hyperlink"/>
                <w:noProof/>
              </w:rPr>
              <w:t>Screen Design</w:t>
            </w:r>
            <w:r>
              <w:rPr>
                <w:noProof/>
                <w:webHidden/>
              </w:rPr>
              <w:tab/>
            </w:r>
            <w:r>
              <w:rPr>
                <w:noProof/>
                <w:webHidden/>
              </w:rPr>
              <w:fldChar w:fldCharType="begin"/>
            </w:r>
            <w:r>
              <w:rPr>
                <w:noProof/>
                <w:webHidden/>
              </w:rPr>
              <w:instrText xml:space="preserve"> PAGEREF _Toc80829310 \h </w:instrText>
            </w:r>
            <w:r>
              <w:rPr>
                <w:noProof/>
                <w:webHidden/>
              </w:rPr>
            </w:r>
            <w:r>
              <w:rPr>
                <w:noProof/>
                <w:webHidden/>
              </w:rPr>
              <w:fldChar w:fldCharType="separate"/>
            </w:r>
            <w:r>
              <w:rPr>
                <w:noProof/>
                <w:webHidden/>
              </w:rPr>
              <w:t>4</w:t>
            </w:r>
            <w:r>
              <w:rPr>
                <w:noProof/>
                <w:webHidden/>
              </w:rPr>
              <w:fldChar w:fldCharType="end"/>
            </w:r>
          </w:hyperlink>
        </w:p>
        <w:p w14:paraId="6782159D" w14:textId="41D5A911" w:rsidR="006A6130" w:rsidRDefault="006A6130">
          <w:pPr>
            <w:pStyle w:val="TOC1"/>
            <w:tabs>
              <w:tab w:val="right" w:leader="dot" w:pos="9350"/>
            </w:tabs>
            <w:rPr>
              <w:rFonts w:asciiTheme="minorHAnsi" w:eastAsiaTheme="minorEastAsia" w:hAnsiTheme="minorHAnsi"/>
              <w:noProof/>
              <w:sz w:val="22"/>
              <w:szCs w:val="22"/>
              <w:lang w:val="en-NZ" w:eastAsia="en-NZ"/>
            </w:rPr>
          </w:pPr>
          <w:hyperlink w:anchor="_Toc80829311" w:history="1">
            <w:r w:rsidRPr="00360840">
              <w:rPr>
                <w:rStyle w:val="Hyperlink"/>
                <w:noProof/>
              </w:rPr>
              <w:t>Reference:</w:t>
            </w:r>
            <w:r>
              <w:rPr>
                <w:noProof/>
                <w:webHidden/>
              </w:rPr>
              <w:tab/>
            </w:r>
            <w:r>
              <w:rPr>
                <w:noProof/>
                <w:webHidden/>
              </w:rPr>
              <w:fldChar w:fldCharType="begin"/>
            </w:r>
            <w:r>
              <w:rPr>
                <w:noProof/>
                <w:webHidden/>
              </w:rPr>
              <w:instrText xml:space="preserve"> PAGEREF _Toc80829311 \h </w:instrText>
            </w:r>
            <w:r>
              <w:rPr>
                <w:noProof/>
                <w:webHidden/>
              </w:rPr>
            </w:r>
            <w:r>
              <w:rPr>
                <w:noProof/>
                <w:webHidden/>
              </w:rPr>
              <w:fldChar w:fldCharType="separate"/>
            </w:r>
            <w:r>
              <w:rPr>
                <w:noProof/>
                <w:webHidden/>
              </w:rPr>
              <w:t>9</w:t>
            </w:r>
            <w:r>
              <w:rPr>
                <w:noProof/>
                <w:webHidden/>
              </w:rPr>
              <w:fldChar w:fldCharType="end"/>
            </w:r>
          </w:hyperlink>
        </w:p>
        <w:p w14:paraId="75E55972" w14:textId="048425D9" w:rsidR="00683BD6" w:rsidRDefault="00683BD6">
          <w:r>
            <w:rPr>
              <w:b/>
              <w:bCs/>
              <w:noProof/>
            </w:rPr>
            <w:fldChar w:fldCharType="end"/>
          </w:r>
        </w:p>
      </w:sdtContent>
    </w:sdt>
    <w:p w14:paraId="423F5B88" w14:textId="14196F7B" w:rsidR="00B3758E" w:rsidRDefault="00B3758E">
      <w:r>
        <w:br w:type="page"/>
      </w:r>
    </w:p>
    <w:p w14:paraId="461467D9" w14:textId="1C15423E" w:rsidR="00196B04" w:rsidRDefault="00497C7A" w:rsidP="00DD47E6">
      <w:pPr>
        <w:pStyle w:val="Heading1"/>
      </w:pPr>
      <w:bookmarkStart w:id="2" w:name="_Toc80829309"/>
      <w:r>
        <w:lastRenderedPageBreak/>
        <w:t>Introduction</w:t>
      </w:r>
      <w:bookmarkEnd w:id="2"/>
    </w:p>
    <w:p w14:paraId="33B5BE37" w14:textId="1B456753" w:rsidR="00C67508" w:rsidRDefault="00C67508" w:rsidP="00196B04"/>
    <w:p w14:paraId="50999A04" w14:textId="5459A5F0" w:rsidR="00AE1C20" w:rsidRDefault="00497C7A" w:rsidP="00196B04">
      <w:r>
        <w:t xml:space="preserve">With the </w:t>
      </w:r>
      <w:r w:rsidR="00B63C19">
        <w:t>expansion</w:t>
      </w:r>
      <w:r w:rsidR="00FD1EB2">
        <w:t xml:space="preserve"> of human habitant as well as clim</w:t>
      </w:r>
      <w:r w:rsidR="00B63C19">
        <w:t>ate</w:t>
      </w:r>
      <w:r w:rsidR="00FD1EB2">
        <w:t xml:space="preserve"> </w:t>
      </w:r>
      <w:r w:rsidR="00B63C19">
        <w:t xml:space="preserve">changing effect, the population </w:t>
      </w:r>
      <w:r w:rsidR="00260E35">
        <w:t xml:space="preserve">of many species are on the declining </w:t>
      </w:r>
      <w:r w:rsidR="008359CD">
        <w:t>trend which ultimately would lead to the collapse of the whole eco-system</w:t>
      </w:r>
      <w:r w:rsidR="00DF5CB9">
        <w:t xml:space="preserve">. </w:t>
      </w:r>
      <w:r w:rsidR="00405C80">
        <w:t xml:space="preserve">While it is impossible to stop the process, we could </w:t>
      </w:r>
      <w:r w:rsidR="00BC1160">
        <w:t xml:space="preserve">slow down the process </w:t>
      </w:r>
      <w:r w:rsidR="003C4CE2">
        <w:t>by</w:t>
      </w:r>
      <w:r w:rsidR="00BC1160">
        <w:t xml:space="preserve"> provid</w:t>
      </w:r>
      <w:r w:rsidR="003C4CE2">
        <w:t>ing</w:t>
      </w:r>
      <w:r w:rsidR="00BC1160">
        <w:t xml:space="preserve"> </w:t>
      </w:r>
      <w:r w:rsidR="003C4CE2">
        <w:t>further</w:t>
      </w:r>
      <w:r w:rsidR="00BC1160">
        <w:t xml:space="preserve"> care for the </w:t>
      </w:r>
      <w:r w:rsidR="003C4CE2">
        <w:t>animal kingdom</w:t>
      </w:r>
      <w:r w:rsidR="00C97863">
        <w:t xml:space="preserve"> especially the one at the top of the food chain such as White shark.</w:t>
      </w:r>
    </w:p>
    <w:p w14:paraId="411D4620" w14:textId="0E3FCE51" w:rsidR="00C97863" w:rsidRDefault="006968E4" w:rsidP="00196B04">
      <w:r>
        <w:rPr>
          <w:noProof/>
        </w:rPr>
        <w:drawing>
          <wp:anchor distT="0" distB="0" distL="114300" distR="114300" simplePos="0" relativeHeight="251676672" behindDoc="0" locked="0" layoutInCell="1" allowOverlap="1" wp14:anchorId="0CEE73D1" wp14:editId="59B31315">
            <wp:simplePos x="0" y="0"/>
            <wp:positionH relativeFrom="column">
              <wp:posOffset>769620</wp:posOffset>
            </wp:positionH>
            <wp:positionV relativeFrom="paragraph">
              <wp:posOffset>149860</wp:posOffset>
            </wp:positionV>
            <wp:extent cx="4213225" cy="3021965"/>
            <wp:effectExtent l="0" t="0" r="0" b="6985"/>
            <wp:wrapSquare wrapText="bothSides"/>
            <wp:docPr id="3" name="Picture 3" descr="A shark jumping out of the wa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hark jumping out of the water&#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13225" cy="30219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3E5E12" w14:textId="2377E571" w:rsidR="006968E4" w:rsidRDefault="006968E4" w:rsidP="00196B04"/>
    <w:p w14:paraId="5D31ED0E" w14:textId="5FF65272" w:rsidR="006968E4" w:rsidRDefault="006968E4" w:rsidP="00196B04"/>
    <w:p w14:paraId="070EC2B9" w14:textId="30B8E236" w:rsidR="006968E4" w:rsidRDefault="006968E4" w:rsidP="00196B04"/>
    <w:p w14:paraId="2912DDB4" w14:textId="6000B127" w:rsidR="006968E4" w:rsidRDefault="006968E4" w:rsidP="00196B04"/>
    <w:p w14:paraId="6CB63034" w14:textId="77777777" w:rsidR="006968E4" w:rsidRDefault="006968E4" w:rsidP="00196B04"/>
    <w:p w14:paraId="34B1B417" w14:textId="77777777" w:rsidR="006968E4" w:rsidRDefault="006968E4" w:rsidP="00196B04"/>
    <w:p w14:paraId="364DFB62" w14:textId="77777777" w:rsidR="006968E4" w:rsidRDefault="006968E4" w:rsidP="00196B04"/>
    <w:p w14:paraId="043D0164" w14:textId="77777777" w:rsidR="006968E4" w:rsidRDefault="006968E4" w:rsidP="00196B04"/>
    <w:p w14:paraId="2DE82039" w14:textId="77777777" w:rsidR="006968E4" w:rsidRDefault="006968E4" w:rsidP="00196B04"/>
    <w:p w14:paraId="68612EE2" w14:textId="77777777" w:rsidR="006968E4" w:rsidRDefault="006968E4" w:rsidP="00196B04"/>
    <w:p w14:paraId="74D4EBD3" w14:textId="77777777" w:rsidR="006968E4" w:rsidRDefault="006968E4" w:rsidP="00196B04"/>
    <w:p w14:paraId="5A7FD7F2" w14:textId="77777777" w:rsidR="006968E4" w:rsidRDefault="006968E4" w:rsidP="00196B04"/>
    <w:p w14:paraId="1E7B8086" w14:textId="77777777" w:rsidR="006968E4" w:rsidRDefault="006968E4" w:rsidP="00196B04"/>
    <w:p w14:paraId="6F98FE68" w14:textId="77777777" w:rsidR="006968E4" w:rsidRDefault="006968E4" w:rsidP="00196B04"/>
    <w:p w14:paraId="482CF1A7" w14:textId="77777777" w:rsidR="006968E4" w:rsidRDefault="006968E4" w:rsidP="00196B04"/>
    <w:p w14:paraId="3E3692F6" w14:textId="77777777" w:rsidR="006968E4" w:rsidRDefault="006968E4" w:rsidP="00196B04"/>
    <w:p w14:paraId="14DC7FEE" w14:textId="77777777" w:rsidR="006968E4" w:rsidRDefault="006968E4" w:rsidP="00196B04"/>
    <w:p w14:paraId="6CCE4321" w14:textId="34E48209" w:rsidR="005E52CE" w:rsidRDefault="006968E4" w:rsidP="00196B04">
      <w:r>
        <w:t xml:space="preserve">While </w:t>
      </w:r>
      <w:r w:rsidR="00B90FDF">
        <w:t xml:space="preserve">White shark or </w:t>
      </w:r>
      <w:r w:rsidR="00342F05">
        <w:t>G</w:t>
      </w:r>
      <w:r w:rsidR="00B90FDF">
        <w:t xml:space="preserve">reat </w:t>
      </w:r>
      <w:r w:rsidR="00342F05">
        <w:t>W</w:t>
      </w:r>
      <w:r w:rsidR="00B90FDF">
        <w:t xml:space="preserve">hite is </w:t>
      </w:r>
      <w:r w:rsidR="00342F05">
        <w:t xml:space="preserve">portraited </w:t>
      </w:r>
      <w:r w:rsidR="00CF6E75">
        <w:t xml:space="preserve">as </w:t>
      </w:r>
      <w:r w:rsidR="007139BB">
        <w:t>an apex</w:t>
      </w:r>
      <w:r w:rsidR="00CF6E75">
        <w:t xml:space="preserve"> predator </w:t>
      </w:r>
      <w:r w:rsidR="00454367">
        <w:t xml:space="preserve">from many </w:t>
      </w:r>
      <w:r w:rsidR="000D2E33">
        <w:t>movies</w:t>
      </w:r>
      <w:r w:rsidR="00454367">
        <w:t>, the</w:t>
      </w:r>
      <w:r w:rsidR="004377A3">
        <w:t>ir population is</w:t>
      </w:r>
      <w:r w:rsidR="00F70DE0">
        <w:t xml:space="preserve"> on the brink of declining due </w:t>
      </w:r>
      <w:r w:rsidR="007139BB">
        <w:t xml:space="preserve">to </w:t>
      </w:r>
      <w:r w:rsidR="001D7F0C">
        <w:t>u</w:t>
      </w:r>
      <w:r w:rsidR="00B022AD">
        <w:t>n</w:t>
      </w:r>
      <w:r w:rsidR="001D7F0C">
        <w:t>man</w:t>
      </w:r>
      <w:r w:rsidR="000D2E33">
        <w:t>aged</w:t>
      </w:r>
      <w:r w:rsidR="00B022AD">
        <w:t xml:space="preserve"> incidental catch and directed sport or quasi-commercial fishing for trophies. </w:t>
      </w:r>
      <w:r w:rsidR="00C241AB">
        <w:t xml:space="preserve">According to </w:t>
      </w:r>
      <w:r w:rsidR="007139BB">
        <w:t xml:space="preserve">the </w:t>
      </w:r>
      <w:r w:rsidR="00C241AB">
        <w:t>Department of Conservation</w:t>
      </w:r>
      <w:r w:rsidR="00092AD1">
        <w:t>, White sharks are class</w:t>
      </w:r>
      <w:r w:rsidR="00296DA9">
        <w:t>ified as Vulnerable g</w:t>
      </w:r>
      <w:r w:rsidR="00B73B86">
        <w:t>lobally</w:t>
      </w:r>
      <w:r w:rsidR="00C241AB">
        <w:t xml:space="preserve"> by </w:t>
      </w:r>
      <w:r w:rsidR="007139BB">
        <w:t xml:space="preserve">the </w:t>
      </w:r>
      <w:r w:rsidR="00C241AB">
        <w:t>IUCN Red List of Threatened Species</w:t>
      </w:r>
      <w:r w:rsidR="00294EF9">
        <w:t xml:space="preserve"> and protected under Wildlife Act 1953</w:t>
      </w:r>
      <w:r w:rsidR="00A07AE9">
        <w:t>, Fisheries Act 1996.</w:t>
      </w:r>
    </w:p>
    <w:p w14:paraId="20CC52EA" w14:textId="384B691A" w:rsidR="00E26EF8" w:rsidRDefault="007139BB" w:rsidP="00196B04">
      <w:r>
        <w:t>Genetic and satellite tagging is the primary method of tracking movement and controlling the population, but it is lacking in specific individuals' conditions and</w:t>
      </w:r>
      <w:r w:rsidR="00B5659D">
        <w:t xml:space="preserve"> </w:t>
      </w:r>
      <w:r w:rsidR="003936D1">
        <w:t>location.</w:t>
      </w:r>
      <w:r w:rsidR="00EB6D33">
        <w:t xml:space="preserve"> </w:t>
      </w:r>
      <w:r w:rsidR="00572B75">
        <w:t xml:space="preserve">For more </w:t>
      </w:r>
      <w:r w:rsidR="00D5054A">
        <w:t>details</w:t>
      </w:r>
      <w:r w:rsidR="00EB6D33">
        <w:t xml:space="preserve">, </w:t>
      </w:r>
      <w:r w:rsidR="00C72498">
        <w:t>i</w:t>
      </w:r>
      <w:r>
        <w:t>n the White Sharks article from the Department of Conservation,</w:t>
      </w:r>
      <w:r w:rsidR="00F04842">
        <w:t xml:space="preserve"> some sharks </w:t>
      </w:r>
      <w:r w:rsidR="00F17812">
        <w:t xml:space="preserve">spend at least 5-7 months </w:t>
      </w:r>
      <w:r w:rsidR="002824EE">
        <w:t>north of New Zealand before returning to where they were tagged</w:t>
      </w:r>
      <w:r w:rsidR="00D5054A">
        <w:t xml:space="preserve">. Furthermore, it </w:t>
      </w:r>
      <w:r>
        <w:t xml:space="preserve">is </w:t>
      </w:r>
      <w:r w:rsidR="00D5054A">
        <w:t>also worth mention</w:t>
      </w:r>
      <w:r w:rsidR="006F1E39">
        <w:t xml:space="preserve">ing that </w:t>
      </w:r>
      <w:r w:rsidR="00FA0C34">
        <w:t>no movement between New Zealand tagg</w:t>
      </w:r>
      <w:r w:rsidR="00DC317E">
        <w:t>ing locations or between the Chatham Islands and</w:t>
      </w:r>
      <w:r w:rsidR="009D3717">
        <w:t xml:space="preserve"> the </w:t>
      </w:r>
      <w:r>
        <w:t>South Island's east coast</w:t>
      </w:r>
      <w:r w:rsidR="009D3717">
        <w:t xml:space="preserve"> has been documented</w:t>
      </w:r>
      <w:r w:rsidR="00F04842">
        <w:t>.</w:t>
      </w:r>
      <w:r w:rsidR="00490CEC">
        <w:t xml:space="preserve"> </w:t>
      </w:r>
    </w:p>
    <w:p w14:paraId="0D1C0866" w14:textId="1CDD8C82" w:rsidR="007139BB" w:rsidRDefault="00490CEC" w:rsidP="00196B04">
      <w:r>
        <w:t>A</w:t>
      </w:r>
      <w:r w:rsidR="00B020C1">
        <w:t xml:space="preserve"> white s</w:t>
      </w:r>
      <w:r>
        <w:t>hark tracking application would be helpful</w:t>
      </w:r>
      <w:r w:rsidR="00B91549">
        <w:t xml:space="preserve"> to record the white shark</w:t>
      </w:r>
      <w:r w:rsidR="0090504F">
        <w:t>s</w:t>
      </w:r>
      <w:r w:rsidR="00B91549">
        <w:t xml:space="preserve"> sighting </w:t>
      </w:r>
      <w:r w:rsidR="00540427">
        <w:t xml:space="preserve">near those </w:t>
      </w:r>
      <w:r w:rsidR="003A5A6C">
        <w:t>locations</w:t>
      </w:r>
      <w:r w:rsidR="00C95D26">
        <w:t xml:space="preserve"> a</w:t>
      </w:r>
      <w:r w:rsidR="007139BB">
        <w:t>nd around New Zealand</w:t>
      </w:r>
      <w:r w:rsidR="00C95D26">
        <w:t xml:space="preserve"> to </w:t>
      </w:r>
      <w:r w:rsidR="0090504F">
        <w:t>increase</w:t>
      </w:r>
      <w:r w:rsidR="008F11BA">
        <w:t xml:space="preserve"> the </w:t>
      </w:r>
      <w:r w:rsidR="0090504F">
        <w:t>effort in reserve their</w:t>
      </w:r>
      <w:r w:rsidR="00FF13A8">
        <w:t xml:space="preserve"> population.</w:t>
      </w:r>
      <w:r w:rsidR="00E26EF8">
        <w:t xml:space="preserve"> </w:t>
      </w:r>
    </w:p>
    <w:p w14:paraId="0AB3EC4D" w14:textId="5076EC8E" w:rsidR="00391529" w:rsidRDefault="00391529">
      <w:pPr>
        <w:rPr>
          <w:sz w:val="60"/>
          <w:szCs w:val="80"/>
        </w:rPr>
      </w:pPr>
      <w:r>
        <w:br w:type="page"/>
      </w:r>
    </w:p>
    <w:p w14:paraId="7D5DD2DB" w14:textId="400BD05B" w:rsidR="00B1263F" w:rsidRDefault="00391529" w:rsidP="00391529">
      <w:pPr>
        <w:pStyle w:val="Heading1"/>
      </w:pPr>
      <w:bookmarkStart w:id="3" w:name="_Toc80829310"/>
      <w:r>
        <w:lastRenderedPageBreak/>
        <w:t xml:space="preserve">Screen </w:t>
      </w:r>
      <w:r w:rsidR="00536DF7">
        <w:t>Design</w:t>
      </w:r>
      <w:bookmarkEnd w:id="3"/>
    </w:p>
    <w:p w14:paraId="5635BE25" w14:textId="7457D96C" w:rsidR="007139BB" w:rsidRDefault="007139BB" w:rsidP="007139BB">
      <w:r>
        <w:t>T</w:t>
      </w:r>
      <w:r>
        <w:t xml:space="preserve">he application will have </w:t>
      </w:r>
      <w:r w:rsidR="00636CF4">
        <w:t>7</w:t>
      </w:r>
      <w:r>
        <w:t xml:space="preserve"> </w:t>
      </w:r>
      <w:r w:rsidR="00636CF4">
        <w:t>screens</w:t>
      </w:r>
      <w:r>
        <w:t>:</w:t>
      </w:r>
    </w:p>
    <w:p w14:paraId="7F092611" w14:textId="6E3DEA22" w:rsidR="007139BB" w:rsidRDefault="007139BB" w:rsidP="007139BB">
      <w:pPr>
        <w:pStyle w:val="ListParagraph"/>
        <w:numPr>
          <w:ilvl w:val="0"/>
          <w:numId w:val="2"/>
        </w:numPr>
      </w:pPr>
      <w:r>
        <w:t xml:space="preserve">Login: this is the first screen that will </w:t>
      </w:r>
      <w:r w:rsidR="00F80418">
        <w:t>appear,</w:t>
      </w:r>
      <w:r>
        <w:t xml:space="preserve"> and it will require user to enter username and password before access the application. Users also have the sign-up option if it is their first time accessing the application which will open Sign up screen. Only with correct match of password and credential, users can proceed to </w:t>
      </w:r>
      <w:r w:rsidR="00F80418">
        <w:t>another</w:t>
      </w:r>
      <w:r>
        <w:t xml:space="preserve"> screen beside sign-up.</w:t>
      </w:r>
    </w:p>
    <w:p w14:paraId="5749C540" w14:textId="2434FC99" w:rsidR="007139BB" w:rsidRDefault="007139BB" w:rsidP="007139BB">
      <w:pPr>
        <w:pStyle w:val="ListParagraph"/>
        <w:numPr>
          <w:ilvl w:val="0"/>
          <w:numId w:val="2"/>
        </w:numPr>
      </w:pPr>
      <w:r>
        <w:t>Sign-up: The screen will have 4 available fields (username, password, confirm password, email address) for users to complete in order to create a valid login credential. The information needs to follow certain criteria such over 8 character long or no special character.</w:t>
      </w:r>
    </w:p>
    <w:p w14:paraId="1FCB4FC0" w14:textId="319ACD15" w:rsidR="007139BB" w:rsidRDefault="007139BB" w:rsidP="007139BB">
      <w:pPr>
        <w:pStyle w:val="ListParagraph"/>
        <w:numPr>
          <w:ilvl w:val="0"/>
          <w:numId w:val="2"/>
        </w:numPr>
      </w:pPr>
      <w:r>
        <w:t xml:space="preserve">Menu: after </w:t>
      </w:r>
      <w:r w:rsidR="00636CF4">
        <w:t>providing</w:t>
      </w:r>
      <w:r>
        <w:t xml:space="preserve"> correct login details, menu screen would present 5 </w:t>
      </w:r>
      <w:r w:rsidR="000901E7">
        <w:t>buttons (</w:t>
      </w:r>
      <w:r>
        <w:t>Insert, Gender, Location</w:t>
      </w:r>
      <w:r w:rsidR="00636CF4">
        <w:t>, Feature</w:t>
      </w:r>
      <w:r>
        <w:t xml:space="preserve"> and Sign-</w:t>
      </w:r>
      <w:r w:rsidR="000901E7">
        <w:t>out) for</w:t>
      </w:r>
      <w:r>
        <w:t xml:space="preserve"> users to choose from. First would be Sign-out of the current account  </w:t>
      </w:r>
    </w:p>
    <w:p w14:paraId="773CDFB0" w14:textId="7802E998" w:rsidR="000901E7" w:rsidRDefault="00636CF4" w:rsidP="007139BB">
      <w:pPr>
        <w:pStyle w:val="ListParagraph"/>
        <w:numPr>
          <w:ilvl w:val="0"/>
          <w:numId w:val="2"/>
        </w:numPr>
      </w:pPr>
      <w:r>
        <w:t>Gender: The first data screen which will display the pie chart and present the ratio between male and female sharks sighting. The data might be able to be filtered by year or area.</w:t>
      </w:r>
      <w:r w:rsidR="005D6D40">
        <w:t xml:space="preserve"> The screen also </w:t>
      </w:r>
      <w:r w:rsidR="00565ACD">
        <w:t>includes</w:t>
      </w:r>
      <w:r w:rsidR="005D6D40">
        <w:t xml:space="preserve"> zoom and pan buttons for changing the </w:t>
      </w:r>
      <w:r w:rsidR="00565ACD">
        <w:t>view</w:t>
      </w:r>
      <w:r w:rsidR="005D6D40">
        <w:t xml:space="preserve">, chat box and chat log for discussing purpose as well as Insert new data, </w:t>
      </w:r>
      <w:r w:rsidR="00F80418">
        <w:t>update</w:t>
      </w:r>
      <w:r w:rsidR="005D6D40">
        <w:t xml:space="preserve"> database and Return buttons. Those setting is the same for other DES.</w:t>
      </w:r>
    </w:p>
    <w:p w14:paraId="4130EEF1" w14:textId="3ADE924A" w:rsidR="00636CF4" w:rsidRDefault="00636CF4" w:rsidP="007139BB">
      <w:pPr>
        <w:pStyle w:val="ListParagraph"/>
        <w:numPr>
          <w:ilvl w:val="0"/>
          <w:numId w:val="2"/>
        </w:numPr>
      </w:pPr>
      <w:r>
        <w:t xml:space="preserve">Location: </w:t>
      </w:r>
      <w:r>
        <w:t xml:space="preserve">The </w:t>
      </w:r>
      <w:r>
        <w:t>second</w:t>
      </w:r>
      <w:r>
        <w:t xml:space="preserve"> data screen which will display the </w:t>
      </w:r>
      <w:r>
        <w:t>sighting location</w:t>
      </w:r>
      <w:r>
        <w:t xml:space="preserve"> and present </w:t>
      </w:r>
      <w:r>
        <w:t>on New Zealand map to indicate hotspot or any important location</w:t>
      </w:r>
      <w:r>
        <w:t>. The data might be able to be filtered by year</w:t>
      </w:r>
      <w:r>
        <w:t>.</w:t>
      </w:r>
    </w:p>
    <w:p w14:paraId="33BE6CC6" w14:textId="322C927D" w:rsidR="00636CF4" w:rsidRDefault="00636CF4" w:rsidP="007139BB">
      <w:pPr>
        <w:pStyle w:val="ListParagraph"/>
        <w:numPr>
          <w:ilvl w:val="0"/>
          <w:numId w:val="2"/>
        </w:numPr>
      </w:pPr>
      <w:r>
        <w:t xml:space="preserve">Feature: </w:t>
      </w:r>
      <w:r>
        <w:t xml:space="preserve">The </w:t>
      </w:r>
      <w:r>
        <w:t>third</w:t>
      </w:r>
      <w:r>
        <w:t xml:space="preserve"> data screen which will display the </w:t>
      </w:r>
      <w:r>
        <w:t>histogram chart</w:t>
      </w:r>
      <w:r>
        <w:t xml:space="preserve"> </w:t>
      </w:r>
      <w:r>
        <w:t xml:space="preserve">to show the number of </w:t>
      </w:r>
      <w:r w:rsidR="00F80418">
        <w:t>sharks</w:t>
      </w:r>
      <w:r>
        <w:t xml:space="preserve"> in different categories such as adult, immature ..</w:t>
      </w:r>
      <w:r>
        <w:t>. The data might be able to be filtered by year or area</w:t>
      </w:r>
    </w:p>
    <w:p w14:paraId="5A024DAB" w14:textId="6837D070" w:rsidR="00636CF4" w:rsidRDefault="00636CF4" w:rsidP="007139BB">
      <w:pPr>
        <w:pStyle w:val="ListParagraph"/>
        <w:numPr>
          <w:ilvl w:val="0"/>
          <w:numId w:val="2"/>
        </w:numPr>
      </w:pPr>
      <w:r>
        <w:t>Insert</w:t>
      </w:r>
      <w:r w:rsidR="005D6D40">
        <w:t>: This screen allows users to enter new data entry to the database then return to Menu screen and presenting up-to-date data.</w:t>
      </w:r>
    </w:p>
    <w:p w14:paraId="2044F898" w14:textId="76D14AF6" w:rsidR="007139BB" w:rsidRPr="007139BB" w:rsidRDefault="007139BB" w:rsidP="007139BB">
      <w:r>
        <w:t xml:space="preserve">  </w:t>
      </w:r>
    </w:p>
    <w:p w14:paraId="4BC76CCB" w14:textId="77777777" w:rsidR="004B1425" w:rsidRPr="004B1425" w:rsidRDefault="004B1425" w:rsidP="004B1425"/>
    <w:p w14:paraId="3CBB9AD3" w14:textId="77777777" w:rsidR="00536DF7" w:rsidRPr="00536DF7" w:rsidRDefault="00536DF7" w:rsidP="00536DF7"/>
    <w:p w14:paraId="467ED584" w14:textId="2DB27230" w:rsidR="00DD47E6" w:rsidRDefault="00DD47E6" w:rsidP="00196B04"/>
    <w:p w14:paraId="4C7339D6" w14:textId="4BB968EF" w:rsidR="00631F44" w:rsidRDefault="0038485B" w:rsidP="006A6130">
      <w:pPr>
        <w:rPr>
          <w:sz w:val="60"/>
          <w:szCs w:val="80"/>
        </w:rPr>
      </w:pPr>
      <w:r>
        <w:br w:type="page"/>
      </w:r>
    </w:p>
    <w:p w14:paraId="64D0C882" w14:textId="77777777" w:rsidR="00631F44" w:rsidRDefault="00631F44" w:rsidP="00631F44">
      <w:pPr>
        <w:rPr>
          <w:sz w:val="60"/>
          <w:szCs w:val="80"/>
        </w:rPr>
        <w:sectPr w:rsidR="00631F44" w:rsidSect="00F103CA">
          <w:headerReference w:type="default" r:id="rId13"/>
          <w:footerReference w:type="even" r:id="rId14"/>
          <w:footerReference w:type="default" r:id="rId15"/>
          <w:headerReference w:type="first" r:id="rId16"/>
          <w:footerReference w:type="first" r:id="rId17"/>
          <w:pgSz w:w="12240" w:h="15840" w:code="1"/>
          <w:pgMar w:top="1702" w:right="1440" w:bottom="720" w:left="1440" w:header="709" w:footer="709" w:gutter="0"/>
          <w:cols w:space="708"/>
          <w:titlePg/>
          <w:docGrid w:linePitch="360"/>
        </w:sectPr>
      </w:pPr>
    </w:p>
    <w:p w14:paraId="044EA7F8" w14:textId="6D7E52EB" w:rsidR="00631F44" w:rsidRPr="001B0214" w:rsidRDefault="001B0214" w:rsidP="001B0214">
      <w:pPr>
        <w:rPr>
          <w:sz w:val="34"/>
          <w:szCs w:val="34"/>
        </w:rPr>
      </w:pPr>
      <w:r>
        <w:rPr>
          <w:sz w:val="34"/>
          <w:szCs w:val="34"/>
        </w:rPr>
        <w:lastRenderedPageBreak/>
        <w:t>Creating mockup application in Adobe XD</w:t>
      </w:r>
    </w:p>
    <w:p w14:paraId="24A9C714" w14:textId="1E9A5A41" w:rsidR="006A6130" w:rsidRDefault="00ED1773">
      <w:pPr>
        <w:rPr>
          <w:sz w:val="60"/>
          <w:szCs w:val="80"/>
        </w:rPr>
      </w:pPr>
      <w:r w:rsidRPr="00ED1773">
        <w:rPr>
          <w:sz w:val="60"/>
          <w:szCs w:val="80"/>
        </w:rPr>
        <w:drawing>
          <wp:inline distT="0" distB="0" distL="0" distR="0" wp14:anchorId="22852F14" wp14:editId="1B0AD084">
            <wp:extent cx="8520430" cy="53441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520430" cy="5344160"/>
                    </a:xfrm>
                    <a:prstGeom prst="rect">
                      <a:avLst/>
                    </a:prstGeom>
                  </pic:spPr>
                </pic:pic>
              </a:graphicData>
            </a:graphic>
          </wp:inline>
        </w:drawing>
      </w:r>
      <w:r w:rsidR="006A6130">
        <w:rPr>
          <w:sz w:val="60"/>
          <w:szCs w:val="80"/>
        </w:rPr>
        <w:br w:type="page"/>
      </w:r>
    </w:p>
    <w:p w14:paraId="2EA0E502" w14:textId="26325FF5" w:rsidR="00ED1773" w:rsidRDefault="003A5A6C">
      <w:pPr>
        <w:rPr>
          <w:sz w:val="60"/>
          <w:szCs w:val="80"/>
        </w:rPr>
      </w:pPr>
      <w:r>
        <w:rPr>
          <w:sz w:val="60"/>
          <w:szCs w:val="80"/>
        </w:rPr>
        <w:lastRenderedPageBreak/>
        <w:t>Story board</w:t>
      </w:r>
    </w:p>
    <w:p w14:paraId="4DF580CC" w14:textId="0018266D" w:rsidR="00125063" w:rsidRDefault="00125063" w:rsidP="00125063">
      <w:pPr>
        <w:pStyle w:val="Heading2"/>
      </w:pPr>
      <w:r>
        <w:t>Login</w:t>
      </w:r>
    </w:p>
    <w:p w14:paraId="3335725B" w14:textId="5A196FA5" w:rsidR="00125063" w:rsidRPr="00125063" w:rsidRDefault="00125063" w:rsidP="00125063">
      <w:r>
        <w:t>Log in with wrong username or password</w:t>
      </w:r>
    </w:p>
    <w:p w14:paraId="7E4F9A79" w14:textId="77777777" w:rsidR="00125063" w:rsidRDefault="00125063" w:rsidP="00125063"/>
    <w:p w14:paraId="6F70A0AD" w14:textId="43F67EE3" w:rsidR="00125063" w:rsidRDefault="00125063" w:rsidP="00125063">
      <w:r>
        <w:t>Click on the Sign-Up button</w:t>
      </w:r>
      <w:r w:rsidRPr="00125063">
        <w:drawing>
          <wp:inline distT="0" distB="0" distL="0" distR="0" wp14:anchorId="48F4942D" wp14:editId="43756F24">
            <wp:extent cx="3475021" cy="2270957"/>
            <wp:effectExtent l="0" t="0" r="0" b="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a:blip r:embed="rId19"/>
                    <a:stretch>
                      <a:fillRect/>
                    </a:stretch>
                  </pic:blipFill>
                  <pic:spPr>
                    <a:xfrm>
                      <a:off x="0" y="0"/>
                      <a:ext cx="3475021" cy="2270957"/>
                    </a:xfrm>
                    <a:prstGeom prst="rect">
                      <a:avLst/>
                    </a:prstGeom>
                  </pic:spPr>
                </pic:pic>
              </a:graphicData>
            </a:graphic>
          </wp:inline>
        </w:drawing>
      </w:r>
    </w:p>
    <w:p w14:paraId="7597F14C" w14:textId="1BF05EC6" w:rsidR="00125063" w:rsidRDefault="00125063" w:rsidP="00125063">
      <w:pPr>
        <w:pStyle w:val="Heading2"/>
      </w:pPr>
      <w:r>
        <w:object w:dxaOrig="11664" w:dyaOrig="4248" w14:anchorId="0419C0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583.2pt;height:212.4pt" o:ole="">
            <v:imagedata r:id="rId20" o:title=""/>
          </v:shape>
          <o:OLEObject Type="Embed" ProgID="Paint.Picture.1" ShapeID="_x0000_i1034" DrawAspect="Content" ObjectID="_1691445072" r:id="rId21"/>
        </w:object>
      </w:r>
    </w:p>
    <w:p w14:paraId="4729B276" w14:textId="2CC163F4" w:rsidR="00125063" w:rsidRDefault="00125063" w:rsidP="00125063">
      <w:r>
        <w:lastRenderedPageBreak/>
        <w:t>Log in with correct username and password</w:t>
      </w:r>
    </w:p>
    <w:p w14:paraId="1662612A" w14:textId="626E93D1" w:rsidR="00125063" w:rsidRPr="00125063" w:rsidRDefault="00125063" w:rsidP="00125063">
      <w:r>
        <w:object w:dxaOrig="13416" w:dyaOrig="4152" w14:anchorId="239A8005">
          <v:shape id="_x0000_i1032" type="#_x0000_t75" style="width:670.8pt;height:207.6pt" o:ole="">
            <v:imagedata r:id="rId22" o:title=""/>
          </v:shape>
          <o:OLEObject Type="Embed" ProgID="Paint.Picture.1" ShapeID="_x0000_i1032" DrawAspect="Content" ObjectID="_1691445073" r:id="rId23"/>
        </w:object>
      </w:r>
    </w:p>
    <w:p w14:paraId="5EE00F6D" w14:textId="23588E5F" w:rsidR="00125063" w:rsidRDefault="006A6130">
      <w:pPr>
        <w:rPr>
          <w:sz w:val="60"/>
          <w:szCs w:val="80"/>
        </w:rPr>
      </w:pPr>
      <w:r>
        <w:rPr>
          <w:sz w:val="60"/>
          <w:szCs w:val="80"/>
        </w:rPr>
        <w:br w:type="page"/>
      </w:r>
    </w:p>
    <w:tbl>
      <w:tblPr>
        <w:tblStyle w:val="TableGrid"/>
        <w:tblpPr w:leftFromText="180" w:rightFromText="180" w:vertAnchor="text" w:horzAnchor="margin" w:tblpY="-35"/>
        <w:tblW w:w="13772" w:type="dxa"/>
        <w:tblLook w:val="04A0" w:firstRow="1" w:lastRow="0" w:firstColumn="1" w:lastColumn="0" w:noHBand="0" w:noVBand="1"/>
      </w:tblPr>
      <w:tblGrid>
        <w:gridCol w:w="3443"/>
        <w:gridCol w:w="3443"/>
        <w:gridCol w:w="3443"/>
        <w:gridCol w:w="3443"/>
      </w:tblGrid>
      <w:tr w:rsidR="00125063" w14:paraId="63EEE8BF" w14:textId="77777777" w:rsidTr="00125063">
        <w:trPr>
          <w:trHeight w:val="998"/>
        </w:trPr>
        <w:tc>
          <w:tcPr>
            <w:tcW w:w="3443" w:type="dxa"/>
          </w:tcPr>
          <w:p w14:paraId="60EADF70" w14:textId="77777777" w:rsidR="00125063" w:rsidRDefault="00125063" w:rsidP="00125063">
            <w:r>
              <w:lastRenderedPageBreak/>
              <w:t>Action/Display</w:t>
            </w:r>
          </w:p>
        </w:tc>
        <w:tc>
          <w:tcPr>
            <w:tcW w:w="3443" w:type="dxa"/>
          </w:tcPr>
          <w:p w14:paraId="2D8AA321" w14:textId="406CAB13" w:rsidR="00125063" w:rsidRDefault="00125063" w:rsidP="00125063">
            <w:r>
              <w:t>Describe</w:t>
            </w:r>
          </w:p>
        </w:tc>
        <w:tc>
          <w:tcPr>
            <w:tcW w:w="3443" w:type="dxa"/>
          </w:tcPr>
          <w:p w14:paraId="3AA101DB" w14:textId="77777777" w:rsidR="00125063" w:rsidRDefault="00125063" w:rsidP="00125063">
            <w:r>
              <w:t>Input</w:t>
            </w:r>
          </w:p>
        </w:tc>
        <w:tc>
          <w:tcPr>
            <w:tcW w:w="3443" w:type="dxa"/>
          </w:tcPr>
          <w:p w14:paraId="4DD0F25E" w14:textId="77777777" w:rsidR="00125063" w:rsidRDefault="00125063" w:rsidP="00125063">
            <w:r>
              <w:t>Output</w:t>
            </w:r>
          </w:p>
        </w:tc>
      </w:tr>
      <w:tr w:rsidR="00125063" w14:paraId="67390CCB" w14:textId="77777777" w:rsidTr="00125063">
        <w:trPr>
          <w:trHeight w:val="998"/>
        </w:trPr>
        <w:tc>
          <w:tcPr>
            <w:tcW w:w="3443" w:type="dxa"/>
          </w:tcPr>
          <w:p w14:paraId="5F63D71A" w14:textId="18342C86" w:rsidR="00125063" w:rsidRDefault="00125063" w:rsidP="00125063">
            <w:r>
              <w:t>Click on Sign up button</w:t>
            </w:r>
          </w:p>
        </w:tc>
        <w:tc>
          <w:tcPr>
            <w:tcW w:w="3443" w:type="dxa"/>
          </w:tcPr>
          <w:p w14:paraId="143FF9FB" w14:textId="77777777" w:rsidR="00125063" w:rsidRDefault="00125063" w:rsidP="00125063"/>
        </w:tc>
        <w:tc>
          <w:tcPr>
            <w:tcW w:w="3443" w:type="dxa"/>
          </w:tcPr>
          <w:p w14:paraId="7565DD7C" w14:textId="11FB25F2" w:rsidR="00125063" w:rsidRDefault="00125063" w:rsidP="00125063">
            <w:r>
              <w:t xml:space="preserve">User </w:t>
            </w:r>
          </w:p>
        </w:tc>
        <w:tc>
          <w:tcPr>
            <w:tcW w:w="3443" w:type="dxa"/>
          </w:tcPr>
          <w:p w14:paraId="5FEECCF0" w14:textId="77777777" w:rsidR="00125063" w:rsidRDefault="00125063" w:rsidP="00125063"/>
        </w:tc>
      </w:tr>
      <w:tr w:rsidR="00125063" w14:paraId="064158E5" w14:textId="77777777" w:rsidTr="00125063">
        <w:trPr>
          <w:trHeight w:val="1040"/>
        </w:trPr>
        <w:tc>
          <w:tcPr>
            <w:tcW w:w="3443" w:type="dxa"/>
          </w:tcPr>
          <w:p w14:paraId="12ACC062" w14:textId="77777777" w:rsidR="00125063" w:rsidRDefault="00125063" w:rsidP="00125063"/>
        </w:tc>
        <w:tc>
          <w:tcPr>
            <w:tcW w:w="3443" w:type="dxa"/>
          </w:tcPr>
          <w:p w14:paraId="085D3404" w14:textId="77777777" w:rsidR="00125063" w:rsidRDefault="00125063" w:rsidP="00125063"/>
        </w:tc>
        <w:tc>
          <w:tcPr>
            <w:tcW w:w="3443" w:type="dxa"/>
          </w:tcPr>
          <w:p w14:paraId="7AA12AB5" w14:textId="77777777" w:rsidR="00125063" w:rsidRDefault="00125063" w:rsidP="00125063"/>
        </w:tc>
        <w:tc>
          <w:tcPr>
            <w:tcW w:w="3443" w:type="dxa"/>
          </w:tcPr>
          <w:p w14:paraId="13F056DF" w14:textId="77777777" w:rsidR="00125063" w:rsidRDefault="00125063" w:rsidP="00125063"/>
        </w:tc>
      </w:tr>
      <w:tr w:rsidR="00125063" w14:paraId="2E93D54B" w14:textId="77777777" w:rsidTr="00125063">
        <w:trPr>
          <w:trHeight w:val="998"/>
        </w:trPr>
        <w:tc>
          <w:tcPr>
            <w:tcW w:w="3443" w:type="dxa"/>
          </w:tcPr>
          <w:p w14:paraId="13FBFF4B" w14:textId="77777777" w:rsidR="00125063" w:rsidRDefault="00125063" w:rsidP="00125063"/>
        </w:tc>
        <w:tc>
          <w:tcPr>
            <w:tcW w:w="3443" w:type="dxa"/>
          </w:tcPr>
          <w:p w14:paraId="457D9944" w14:textId="77777777" w:rsidR="00125063" w:rsidRDefault="00125063" w:rsidP="00125063"/>
        </w:tc>
        <w:tc>
          <w:tcPr>
            <w:tcW w:w="3443" w:type="dxa"/>
          </w:tcPr>
          <w:p w14:paraId="7E6DA84E" w14:textId="77777777" w:rsidR="00125063" w:rsidRDefault="00125063" w:rsidP="00125063"/>
        </w:tc>
        <w:tc>
          <w:tcPr>
            <w:tcW w:w="3443" w:type="dxa"/>
          </w:tcPr>
          <w:p w14:paraId="4FDEBA09" w14:textId="77777777" w:rsidR="00125063" w:rsidRDefault="00125063" w:rsidP="00125063"/>
        </w:tc>
      </w:tr>
      <w:tr w:rsidR="00125063" w14:paraId="1A80DD9C" w14:textId="77777777" w:rsidTr="00125063">
        <w:trPr>
          <w:trHeight w:val="998"/>
        </w:trPr>
        <w:tc>
          <w:tcPr>
            <w:tcW w:w="3443" w:type="dxa"/>
          </w:tcPr>
          <w:p w14:paraId="786A78E8" w14:textId="77777777" w:rsidR="00125063" w:rsidRDefault="00125063" w:rsidP="00125063"/>
        </w:tc>
        <w:tc>
          <w:tcPr>
            <w:tcW w:w="3443" w:type="dxa"/>
          </w:tcPr>
          <w:p w14:paraId="27AD543E" w14:textId="77777777" w:rsidR="00125063" w:rsidRDefault="00125063" w:rsidP="00125063"/>
        </w:tc>
        <w:tc>
          <w:tcPr>
            <w:tcW w:w="3443" w:type="dxa"/>
          </w:tcPr>
          <w:p w14:paraId="3F85A105" w14:textId="77777777" w:rsidR="00125063" w:rsidRDefault="00125063" w:rsidP="00125063"/>
        </w:tc>
        <w:tc>
          <w:tcPr>
            <w:tcW w:w="3443" w:type="dxa"/>
          </w:tcPr>
          <w:p w14:paraId="047F1623" w14:textId="77777777" w:rsidR="00125063" w:rsidRDefault="00125063" w:rsidP="00125063"/>
        </w:tc>
      </w:tr>
      <w:tr w:rsidR="00125063" w14:paraId="265B7D93" w14:textId="77777777" w:rsidTr="00125063">
        <w:trPr>
          <w:trHeight w:val="998"/>
        </w:trPr>
        <w:tc>
          <w:tcPr>
            <w:tcW w:w="3443" w:type="dxa"/>
          </w:tcPr>
          <w:p w14:paraId="5CC2798B" w14:textId="77777777" w:rsidR="00125063" w:rsidRDefault="00125063" w:rsidP="00125063"/>
        </w:tc>
        <w:tc>
          <w:tcPr>
            <w:tcW w:w="3443" w:type="dxa"/>
          </w:tcPr>
          <w:p w14:paraId="2BBDBB77" w14:textId="77777777" w:rsidR="00125063" w:rsidRDefault="00125063" w:rsidP="00125063"/>
        </w:tc>
        <w:tc>
          <w:tcPr>
            <w:tcW w:w="3443" w:type="dxa"/>
          </w:tcPr>
          <w:p w14:paraId="28CD8246" w14:textId="77777777" w:rsidR="00125063" w:rsidRDefault="00125063" w:rsidP="00125063"/>
        </w:tc>
        <w:tc>
          <w:tcPr>
            <w:tcW w:w="3443" w:type="dxa"/>
          </w:tcPr>
          <w:p w14:paraId="6F0B7A30" w14:textId="77777777" w:rsidR="00125063" w:rsidRDefault="00125063" w:rsidP="00125063"/>
        </w:tc>
      </w:tr>
    </w:tbl>
    <w:p w14:paraId="34FDA08F" w14:textId="77777777" w:rsidR="00125063" w:rsidRDefault="00125063">
      <w:pPr>
        <w:rPr>
          <w:sz w:val="60"/>
          <w:szCs w:val="80"/>
        </w:rPr>
      </w:pPr>
      <w:r>
        <w:rPr>
          <w:sz w:val="60"/>
          <w:szCs w:val="80"/>
        </w:rPr>
        <w:br w:type="page"/>
      </w:r>
    </w:p>
    <w:p w14:paraId="6E9D964E" w14:textId="77777777" w:rsidR="006A6130" w:rsidRDefault="006A6130">
      <w:pPr>
        <w:rPr>
          <w:sz w:val="60"/>
          <w:szCs w:val="80"/>
        </w:rPr>
      </w:pPr>
    </w:p>
    <w:p w14:paraId="6E6AC299" w14:textId="5CA0AE78" w:rsidR="004B4368" w:rsidRDefault="004B4368" w:rsidP="00125063">
      <w:r>
        <w:br w:type="page"/>
      </w:r>
    </w:p>
    <w:p w14:paraId="45DC1A27" w14:textId="27E419D2" w:rsidR="004B4368" w:rsidRDefault="004B4368">
      <w:pPr>
        <w:rPr>
          <w:sz w:val="60"/>
          <w:szCs w:val="80"/>
        </w:rPr>
      </w:pPr>
      <w:r>
        <w:rPr>
          <w:sz w:val="60"/>
          <w:szCs w:val="80"/>
        </w:rPr>
        <w:lastRenderedPageBreak/>
        <w:br w:type="page"/>
      </w:r>
    </w:p>
    <w:p w14:paraId="5EDEE423" w14:textId="175A999F" w:rsidR="004B4368" w:rsidRDefault="00125063" w:rsidP="00631F44">
      <w:pPr>
        <w:rPr>
          <w:sz w:val="60"/>
          <w:szCs w:val="80"/>
        </w:rPr>
        <w:sectPr w:rsidR="004B4368" w:rsidSect="00125063">
          <w:pgSz w:w="15840" w:h="12240" w:orient="landscape" w:code="1"/>
          <w:pgMar w:top="1440" w:right="1702" w:bottom="993" w:left="720" w:header="709" w:footer="709" w:gutter="0"/>
          <w:cols w:space="708"/>
          <w:titlePg/>
          <w:docGrid w:linePitch="360"/>
        </w:sectPr>
      </w:pPr>
      <w:r w:rsidRPr="00185E06">
        <w:rPr>
          <w:noProof/>
        </w:rPr>
        <w:lastRenderedPageBreak/>
        <w:drawing>
          <wp:inline distT="0" distB="0" distL="0" distR="0" wp14:anchorId="09C42AB4" wp14:editId="45A6E8DF">
            <wp:extent cx="5943600" cy="3096895"/>
            <wp:effectExtent l="0" t="0" r="0" b="825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4"/>
                    <a:stretch>
                      <a:fillRect/>
                    </a:stretch>
                  </pic:blipFill>
                  <pic:spPr>
                    <a:xfrm>
                      <a:off x="0" y="0"/>
                      <a:ext cx="5943600" cy="3096895"/>
                    </a:xfrm>
                    <a:prstGeom prst="rect">
                      <a:avLst/>
                    </a:prstGeom>
                  </pic:spPr>
                </pic:pic>
              </a:graphicData>
            </a:graphic>
          </wp:inline>
        </w:drawing>
      </w:r>
    </w:p>
    <w:p w14:paraId="74BF43FC" w14:textId="7D50B210" w:rsidR="00631F44" w:rsidRDefault="004B4368" w:rsidP="004B4368">
      <w:pPr>
        <w:pStyle w:val="Heading1"/>
      </w:pPr>
      <w:bookmarkStart w:id="4" w:name="_Toc80829311"/>
      <w:r>
        <w:lastRenderedPageBreak/>
        <w:t>Reference:</w:t>
      </w:r>
      <w:bookmarkEnd w:id="4"/>
    </w:p>
    <w:p w14:paraId="1BCC1470" w14:textId="7F38D3A4" w:rsidR="004B4368" w:rsidRPr="004B4368" w:rsidRDefault="004B4368" w:rsidP="004B4368">
      <w:r>
        <w:t>-</w:t>
      </w:r>
    </w:p>
    <w:sectPr w:rsidR="004B4368" w:rsidRPr="004B4368" w:rsidSect="004B4368">
      <w:pgSz w:w="12240" w:h="15840" w:code="1"/>
      <w:pgMar w:top="1702" w:right="1440" w:bottom="72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9E97CF" w14:textId="77777777" w:rsidR="00900AFB" w:rsidRDefault="00900AFB" w:rsidP="009B2968">
      <w:r>
        <w:separator/>
      </w:r>
    </w:p>
  </w:endnote>
  <w:endnote w:type="continuationSeparator" w:id="0">
    <w:p w14:paraId="0B2F394B" w14:textId="77777777" w:rsidR="00900AFB" w:rsidRDefault="00900AFB" w:rsidP="009B2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anklin Gothic Medium">
    <w:panose1 w:val="020B06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13218877"/>
      <w:docPartObj>
        <w:docPartGallery w:val="Page Numbers (Bottom of Page)"/>
        <w:docPartUnique/>
      </w:docPartObj>
    </w:sdtPr>
    <w:sdtEndPr>
      <w:rPr>
        <w:rStyle w:val="PageNumber"/>
      </w:rPr>
    </w:sdtEndPr>
    <w:sdtContent>
      <w:p w14:paraId="281B4488" w14:textId="77777777" w:rsidR="009B2968" w:rsidRDefault="009B2968" w:rsidP="00E832AC">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920D89E" w14:textId="77777777" w:rsidR="009B2968" w:rsidRDefault="009B2968" w:rsidP="00E832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1829803"/>
      <w:docPartObj>
        <w:docPartGallery w:val="Page Numbers (Bottom of Page)"/>
        <w:docPartUnique/>
      </w:docPartObj>
    </w:sdtPr>
    <w:sdtEndPr>
      <w:rPr>
        <w:noProof/>
      </w:rPr>
    </w:sdtEndPr>
    <w:sdtContent>
      <w:p w14:paraId="28238070" w14:textId="1125CB30" w:rsidR="00631F44" w:rsidRDefault="00631F44">
        <w:pPr>
          <w:pStyle w:val="Footer"/>
        </w:pPr>
        <w:r>
          <w:fldChar w:fldCharType="begin"/>
        </w:r>
        <w:r>
          <w:instrText xml:space="preserve"> PAGE   \* MERGEFORMAT </w:instrText>
        </w:r>
        <w:r>
          <w:fldChar w:fldCharType="separate"/>
        </w:r>
        <w:r>
          <w:rPr>
            <w:noProof/>
          </w:rPr>
          <w:t>2</w:t>
        </w:r>
        <w:r>
          <w:rPr>
            <w:noProof/>
          </w:rPr>
          <w:fldChar w:fldCharType="end"/>
        </w:r>
      </w:p>
    </w:sdtContent>
  </w:sdt>
  <w:p w14:paraId="2541FD5C" w14:textId="58A0B3ED" w:rsidR="009B2968" w:rsidRDefault="009B2968" w:rsidP="00E832AC">
    <w:pPr>
      <w:pStyle w:val="Footer"/>
      <w:rPr>
        <w:rStyle w:val="PageNumbe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2544620"/>
      <w:docPartObj>
        <w:docPartGallery w:val="Page Numbers (Bottom of Page)"/>
        <w:docPartUnique/>
      </w:docPartObj>
    </w:sdtPr>
    <w:sdtEndPr>
      <w:rPr>
        <w:noProof/>
      </w:rPr>
    </w:sdtEndPr>
    <w:sdtContent>
      <w:p w14:paraId="1C29EA1B" w14:textId="122ED3D0" w:rsidR="00631F44" w:rsidRDefault="00631F44">
        <w:pPr>
          <w:pStyle w:val="Footer"/>
        </w:pPr>
        <w:r>
          <w:fldChar w:fldCharType="begin"/>
        </w:r>
        <w:r>
          <w:instrText xml:space="preserve"> PAGE   \* MERGEFORMAT </w:instrText>
        </w:r>
        <w:r>
          <w:fldChar w:fldCharType="separate"/>
        </w:r>
        <w:r>
          <w:rPr>
            <w:noProof/>
          </w:rPr>
          <w:t>2</w:t>
        </w:r>
        <w:r>
          <w:rPr>
            <w:noProof/>
          </w:rPr>
          <w:fldChar w:fldCharType="end"/>
        </w:r>
      </w:p>
    </w:sdtContent>
  </w:sdt>
  <w:p w14:paraId="72FA50E0" w14:textId="77777777" w:rsidR="00631F44" w:rsidRDefault="00631F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B4F193" w14:textId="77777777" w:rsidR="00900AFB" w:rsidRDefault="00900AFB" w:rsidP="009B2968">
      <w:r>
        <w:separator/>
      </w:r>
    </w:p>
  </w:footnote>
  <w:footnote w:type="continuationSeparator" w:id="0">
    <w:p w14:paraId="1FA0A794" w14:textId="77777777" w:rsidR="00900AFB" w:rsidRDefault="00900AFB" w:rsidP="009B29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17383" w14:textId="19941BFB" w:rsidR="009B2968" w:rsidRPr="009B2968" w:rsidRDefault="009B2968" w:rsidP="00E832AC">
    <w:pPr>
      <w:pStyle w:val="Header"/>
    </w:pPr>
    <w:r w:rsidRPr="00E44B70">
      <w:rPr>
        <w:noProof/>
        <w:lang w:eastAsia="en-AU"/>
      </w:rPr>
      <mc:AlternateContent>
        <mc:Choice Requires="wps">
          <w:drawing>
            <wp:inline distT="0" distB="0" distL="0" distR="0" wp14:anchorId="23BAC8A9" wp14:editId="4FB0C69F">
              <wp:extent cx="4970977" cy="45719"/>
              <wp:effectExtent l="0" t="0" r="0" b="5715"/>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flipV="1">
                        <a:off x="0" y="0"/>
                        <a:ext cx="4970977" cy="45719"/>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inline>
          </w:drawing>
        </mc:Choice>
        <mc:Fallback>
          <w:pict>
            <v:rect w14:anchorId="7A0F2DC2" id="Rectangle 5" o:spid="_x0000_s1026" alt="&quot;&quot;" style="width:391.4pt;height:3.6pt;flip:y;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" fillcolor="#e2b80f [3204]" stroked="f" strokeweight="2pt">
              <v:stroke miterlimit="4"/>
              <v:textbox inset="3pt,3pt,3pt,3pt"/>
              <w10:anchorlock/>
            </v:rect>
          </w:pict>
        </mc:Fallback>
      </mc:AlternateContent>
    </w:r>
    <w:r>
      <w:t xml:space="preserve">      </w:t>
    </w:r>
    <w:r w:rsidR="007E5743">
      <w:t>Milestone 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91B1A" w14:textId="77777777" w:rsidR="00631F44" w:rsidRPr="009B2968" w:rsidRDefault="00631F44" w:rsidP="00631F44">
    <w:pPr>
      <w:pStyle w:val="Header"/>
    </w:pPr>
    <w:r w:rsidRPr="00E44B70">
      <w:rPr>
        <w:noProof/>
        <w:lang w:eastAsia="en-AU"/>
      </w:rPr>
      <mc:AlternateContent>
        <mc:Choice Requires="wps">
          <w:drawing>
            <wp:inline distT="0" distB="0" distL="0" distR="0" wp14:anchorId="05D17018" wp14:editId="1D0538C8">
              <wp:extent cx="5089525" cy="45719"/>
              <wp:effectExtent l="0" t="0" r="0" b="0"/>
              <wp:docPr id="6" name="Rectangle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089525" cy="45719"/>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inline>
          </w:drawing>
        </mc:Choice>
        <mc:Fallback>
          <w:pict>
            <v:rect w14:anchorId="45D92358" id="Rectangle 6" o:spid="_x0000_s1026" alt="&quot;&quot;" style="width:400.75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" fillcolor="#e2b80f [3204]" stroked="f" strokeweight="2pt">
              <v:stroke miterlimit="4"/>
              <v:textbox inset="3pt,3pt,3pt,3pt"/>
              <w10:anchorlock/>
            </v:rect>
          </w:pict>
        </mc:Fallback>
      </mc:AlternateContent>
    </w:r>
    <w:r>
      <w:t xml:space="preserve">      Milestone 1</w:t>
    </w:r>
  </w:p>
  <w:p w14:paraId="03B2BF7B" w14:textId="77777777" w:rsidR="00631F44" w:rsidRDefault="00631F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13FD3"/>
    <w:multiLevelType w:val="hybridMultilevel"/>
    <w:tmpl w:val="61F0B6F8"/>
    <w:lvl w:ilvl="0" w:tplc="EDAA47CA">
      <w:numFmt w:val="bullet"/>
      <w:lvlText w:val="-"/>
      <w:lvlJc w:val="left"/>
      <w:pPr>
        <w:ind w:left="720" w:hanging="360"/>
      </w:pPr>
      <w:rPr>
        <w:rFonts w:ascii="Calibri Light" w:eastAsiaTheme="minorHAnsi" w:hAnsi="Calibri Light" w:cs="Calibri Light"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57744AA6"/>
    <w:multiLevelType w:val="hybridMultilevel"/>
    <w:tmpl w:val="6D2A5AE0"/>
    <w:lvl w:ilvl="0" w:tplc="CE6CAB3A">
      <w:numFmt w:val="bullet"/>
      <w:lvlText w:val="-"/>
      <w:lvlJc w:val="left"/>
      <w:pPr>
        <w:ind w:left="720" w:hanging="360"/>
      </w:pPr>
      <w:rPr>
        <w:rFonts w:ascii="Calibri Light" w:eastAsiaTheme="minorHAnsi" w:hAnsi="Calibri Light" w:cs="Calibri Light"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I2tTS3NDE2MTI0MjVR0lEKTi0uzszPAykwrQUAjDnZgSwAAAA="/>
  </w:docVars>
  <w:rsids>
    <w:rsidRoot w:val="00513B36"/>
    <w:rsid w:val="000114EB"/>
    <w:rsid w:val="00027537"/>
    <w:rsid w:val="000359D1"/>
    <w:rsid w:val="00051DB4"/>
    <w:rsid w:val="00072504"/>
    <w:rsid w:val="00075273"/>
    <w:rsid w:val="00083857"/>
    <w:rsid w:val="00086AFE"/>
    <w:rsid w:val="000901E7"/>
    <w:rsid w:val="00092AD1"/>
    <w:rsid w:val="000D2E33"/>
    <w:rsid w:val="00125063"/>
    <w:rsid w:val="00185E06"/>
    <w:rsid w:val="00187632"/>
    <w:rsid w:val="00196B04"/>
    <w:rsid w:val="00197592"/>
    <w:rsid w:val="001B0214"/>
    <w:rsid w:val="001D390E"/>
    <w:rsid w:val="001D7F0C"/>
    <w:rsid w:val="00211CE6"/>
    <w:rsid w:val="002366C9"/>
    <w:rsid w:val="00260E35"/>
    <w:rsid w:val="002824EE"/>
    <w:rsid w:val="00294EF9"/>
    <w:rsid w:val="00296DA9"/>
    <w:rsid w:val="00342F05"/>
    <w:rsid w:val="0038485B"/>
    <w:rsid w:val="00391529"/>
    <w:rsid w:val="003936D1"/>
    <w:rsid w:val="003A5A6C"/>
    <w:rsid w:val="003A7DA5"/>
    <w:rsid w:val="003B69DA"/>
    <w:rsid w:val="003C4CE2"/>
    <w:rsid w:val="003E6AB7"/>
    <w:rsid w:val="00405C80"/>
    <w:rsid w:val="004377A3"/>
    <w:rsid w:val="004526DE"/>
    <w:rsid w:val="00454367"/>
    <w:rsid w:val="00484AC4"/>
    <w:rsid w:val="00490CEC"/>
    <w:rsid w:val="00497C7A"/>
    <w:rsid w:val="004A056D"/>
    <w:rsid w:val="004B1425"/>
    <w:rsid w:val="004B4368"/>
    <w:rsid w:val="004B632C"/>
    <w:rsid w:val="005049BE"/>
    <w:rsid w:val="00513B36"/>
    <w:rsid w:val="00536DF7"/>
    <w:rsid w:val="00540427"/>
    <w:rsid w:val="005441EA"/>
    <w:rsid w:val="005526B1"/>
    <w:rsid w:val="00565ACD"/>
    <w:rsid w:val="00572B75"/>
    <w:rsid w:val="005A78D3"/>
    <w:rsid w:val="005C6E23"/>
    <w:rsid w:val="005D6D40"/>
    <w:rsid w:val="005E52CE"/>
    <w:rsid w:val="00631F44"/>
    <w:rsid w:val="00636CF4"/>
    <w:rsid w:val="00683BD6"/>
    <w:rsid w:val="006968E4"/>
    <w:rsid w:val="006A56E8"/>
    <w:rsid w:val="006A6130"/>
    <w:rsid w:val="006C60E6"/>
    <w:rsid w:val="006F1E39"/>
    <w:rsid w:val="007139BB"/>
    <w:rsid w:val="007D55CE"/>
    <w:rsid w:val="007E5743"/>
    <w:rsid w:val="008359CD"/>
    <w:rsid w:val="008F11BA"/>
    <w:rsid w:val="00900AFB"/>
    <w:rsid w:val="0090504F"/>
    <w:rsid w:val="00924B98"/>
    <w:rsid w:val="00945000"/>
    <w:rsid w:val="00952F7D"/>
    <w:rsid w:val="009678C4"/>
    <w:rsid w:val="00990243"/>
    <w:rsid w:val="009A380C"/>
    <w:rsid w:val="009B2968"/>
    <w:rsid w:val="009B72D4"/>
    <w:rsid w:val="009D3717"/>
    <w:rsid w:val="009D4923"/>
    <w:rsid w:val="009D6A39"/>
    <w:rsid w:val="009F5F60"/>
    <w:rsid w:val="00A07AE9"/>
    <w:rsid w:val="00A07DCE"/>
    <w:rsid w:val="00A123DD"/>
    <w:rsid w:val="00A45AC8"/>
    <w:rsid w:val="00A57299"/>
    <w:rsid w:val="00A602AF"/>
    <w:rsid w:val="00A64F96"/>
    <w:rsid w:val="00AE1C20"/>
    <w:rsid w:val="00AE2317"/>
    <w:rsid w:val="00B020C1"/>
    <w:rsid w:val="00B022AD"/>
    <w:rsid w:val="00B050CF"/>
    <w:rsid w:val="00B1263F"/>
    <w:rsid w:val="00B22329"/>
    <w:rsid w:val="00B3758E"/>
    <w:rsid w:val="00B52926"/>
    <w:rsid w:val="00B5659D"/>
    <w:rsid w:val="00B63C19"/>
    <w:rsid w:val="00B73B86"/>
    <w:rsid w:val="00B75ED2"/>
    <w:rsid w:val="00B90FDF"/>
    <w:rsid w:val="00B91549"/>
    <w:rsid w:val="00BC1160"/>
    <w:rsid w:val="00BD7275"/>
    <w:rsid w:val="00C01746"/>
    <w:rsid w:val="00C11114"/>
    <w:rsid w:val="00C241AB"/>
    <w:rsid w:val="00C3007A"/>
    <w:rsid w:val="00C67508"/>
    <w:rsid w:val="00C72498"/>
    <w:rsid w:val="00C95220"/>
    <w:rsid w:val="00C95D26"/>
    <w:rsid w:val="00C97863"/>
    <w:rsid w:val="00CF6E75"/>
    <w:rsid w:val="00D5054A"/>
    <w:rsid w:val="00D940FF"/>
    <w:rsid w:val="00DC317E"/>
    <w:rsid w:val="00DC53F9"/>
    <w:rsid w:val="00DD47E6"/>
    <w:rsid w:val="00DF5CB9"/>
    <w:rsid w:val="00E26EF8"/>
    <w:rsid w:val="00E44B70"/>
    <w:rsid w:val="00E75BDD"/>
    <w:rsid w:val="00E832AC"/>
    <w:rsid w:val="00EA0C47"/>
    <w:rsid w:val="00EA4A50"/>
    <w:rsid w:val="00EB6D33"/>
    <w:rsid w:val="00ED1773"/>
    <w:rsid w:val="00F04422"/>
    <w:rsid w:val="00F04842"/>
    <w:rsid w:val="00F0608D"/>
    <w:rsid w:val="00F103CA"/>
    <w:rsid w:val="00F17812"/>
    <w:rsid w:val="00F4393B"/>
    <w:rsid w:val="00F50374"/>
    <w:rsid w:val="00F70DE0"/>
    <w:rsid w:val="00F77CBD"/>
    <w:rsid w:val="00F80418"/>
    <w:rsid w:val="00FA0C34"/>
    <w:rsid w:val="00FC00DA"/>
    <w:rsid w:val="00FC50E6"/>
    <w:rsid w:val="00FD1EB2"/>
    <w:rsid w:val="00FD6BF0"/>
    <w:rsid w:val="00FF13A8"/>
    <w:rsid w:val="00FF21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3A9C4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6"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196B04"/>
    <w:rPr>
      <w:rFonts w:ascii="Calibri Light" w:hAnsi="Calibri Light"/>
    </w:rPr>
  </w:style>
  <w:style w:type="paragraph" w:styleId="Heading1">
    <w:name w:val="heading 1"/>
    <w:basedOn w:val="Normal"/>
    <w:next w:val="Normal"/>
    <w:link w:val="Heading1Char"/>
    <w:qFormat/>
    <w:rsid w:val="00F103CA"/>
    <w:pPr>
      <w:outlineLvl w:val="0"/>
    </w:pPr>
    <w:rPr>
      <w:sz w:val="60"/>
      <w:szCs w:val="80"/>
    </w:rPr>
  </w:style>
  <w:style w:type="paragraph" w:styleId="Heading2">
    <w:name w:val="heading 2"/>
    <w:basedOn w:val="Normal"/>
    <w:next w:val="Normal"/>
    <w:link w:val="Heading2Char"/>
    <w:uiPriority w:val="1"/>
    <w:qFormat/>
    <w:rsid w:val="009B72D4"/>
    <w:pPr>
      <w:outlineLvl w:val="1"/>
    </w:pPr>
    <w:rPr>
      <w:rFonts w:asciiTheme="majorHAnsi" w:hAnsiTheme="majorHAnsi"/>
      <w:sz w:val="36"/>
      <w:szCs w:val="36"/>
    </w:rPr>
  </w:style>
  <w:style w:type="paragraph" w:styleId="Heading3">
    <w:name w:val="heading 3"/>
    <w:basedOn w:val="Normal"/>
    <w:next w:val="Normal"/>
    <w:link w:val="Heading3Char"/>
    <w:uiPriority w:val="2"/>
    <w:qFormat/>
    <w:rsid w:val="00196B04"/>
    <w:pPr>
      <w:outlineLvl w:val="2"/>
    </w:pPr>
    <w:rPr>
      <w:color w:val="000000" w:themeColor="text1"/>
      <w:sz w:val="40"/>
      <w:szCs w:val="36"/>
    </w:rPr>
  </w:style>
  <w:style w:type="paragraph" w:styleId="Heading4">
    <w:name w:val="heading 4"/>
    <w:basedOn w:val="Normal"/>
    <w:next w:val="Normal"/>
    <w:link w:val="Heading4Char"/>
    <w:uiPriority w:val="3"/>
    <w:qFormat/>
    <w:rsid w:val="00196B04"/>
    <w:pPr>
      <w:ind w:left="567" w:right="567"/>
      <w:outlineLvl w:val="3"/>
    </w:pPr>
    <w:rPr>
      <w:b/>
      <w:sz w:val="32"/>
    </w:rPr>
  </w:style>
  <w:style w:type="paragraph" w:styleId="Heading5">
    <w:name w:val="heading 5"/>
    <w:basedOn w:val="Text"/>
    <w:next w:val="Normal"/>
    <w:link w:val="Heading5Char"/>
    <w:uiPriority w:val="4"/>
    <w:qFormat/>
    <w:rsid w:val="00E832AC"/>
    <w:pPr>
      <w:outlineLvl w:val="4"/>
    </w:pPr>
    <w:rPr>
      <w:b/>
      <w:color w:val="E2B80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A602AF"/>
    <w:rPr>
      <w:sz w:val="10"/>
    </w:rPr>
  </w:style>
  <w:style w:type="table" w:styleId="TableGrid">
    <w:name w:val="Table Grid"/>
    <w:basedOn w:val="TableNormal"/>
    <w:uiPriority w:val="39"/>
    <w:rsid w:val="00A60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602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B72D4"/>
    <w:rPr>
      <w:rFonts w:ascii="Times New Roman" w:hAnsi="Times New Roman" w:cs="Times New Roman"/>
      <w:sz w:val="18"/>
      <w:szCs w:val="18"/>
    </w:rPr>
  </w:style>
  <w:style w:type="character" w:customStyle="1" w:styleId="Heading1Char">
    <w:name w:val="Heading 1 Char"/>
    <w:basedOn w:val="DefaultParagraphFont"/>
    <w:link w:val="Heading1"/>
    <w:rsid w:val="00F103CA"/>
    <w:rPr>
      <w:rFonts w:ascii="Calibri Light" w:hAnsi="Calibri Light"/>
      <w:sz w:val="60"/>
      <w:szCs w:val="80"/>
    </w:rPr>
  </w:style>
  <w:style w:type="character" w:customStyle="1" w:styleId="Heading2Char">
    <w:name w:val="Heading 2 Char"/>
    <w:basedOn w:val="DefaultParagraphFont"/>
    <w:link w:val="Heading2"/>
    <w:uiPriority w:val="1"/>
    <w:rsid w:val="009B72D4"/>
    <w:rPr>
      <w:rFonts w:asciiTheme="majorHAnsi" w:hAnsiTheme="majorHAnsi"/>
      <w:sz w:val="36"/>
      <w:szCs w:val="36"/>
    </w:rPr>
  </w:style>
  <w:style w:type="paragraph" w:styleId="Header">
    <w:name w:val="header"/>
    <w:basedOn w:val="Normal"/>
    <w:link w:val="HeaderChar"/>
    <w:uiPriority w:val="99"/>
    <w:rsid w:val="00E832AC"/>
    <w:pPr>
      <w:tabs>
        <w:tab w:val="center" w:pos="4680"/>
        <w:tab w:val="right" w:pos="9360"/>
      </w:tabs>
      <w:jc w:val="right"/>
    </w:pPr>
    <w:rPr>
      <w:rFonts w:asciiTheme="majorHAnsi" w:hAnsiTheme="majorHAnsi"/>
      <w:sz w:val="20"/>
    </w:rPr>
  </w:style>
  <w:style w:type="character" w:customStyle="1" w:styleId="HeaderChar">
    <w:name w:val="Header Char"/>
    <w:basedOn w:val="DefaultParagraphFont"/>
    <w:link w:val="Header"/>
    <w:uiPriority w:val="99"/>
    <w:rsid w:val="00E832AC"/>
    <w:rPr>
      <w:rFonts w:asciiTheme="majorHAnsi" w:hAnsiTheme="majorHAnsi"/>
      <w:sz w:val="20"/>
    </w:rPr>
  </w:style>
  <w:style w:type="paragraph" w:styleId="Footer">
    <w:name w:val="footer"/>
    <w:basedOn w:val="Normal"/>
    <w:link w:val="FooterChar"/>
    <w:uiPriority w:val="99"/>
    <w:rsid w:val="00E832AC"/>
    <w:pPr>
      <w:tabs>
        <w:tab w:val="center" w:pos="4680"/>
        <w:tab w:val="right" w:pos="9360"/>
      </w:tabs>
      <w:ind w:right="360"/>
      <w:jc w:val="right"/>
    </w:pPr>
    <w:rPr>
      <w:rFonts w:asciiTheme="majorHAnsi" w:hAnsiTheme="majorHAnsi"/>
      <w:sz w:val="20"/>
    </w:rPr>
  </w:style>
  <w:style w:type="character" w:customStyle="1" w:styleId="FooterChar">
    <w:name w:val="Footer Char"/>
    <w:basedOn w:val="DefaultParagraphFont"/>
    <w:link w:val="Footer"/>
    <w:uiPriority w:val="99"/>
    <w:rsid w:val="00E832AC"/>
    <w:rPr>
      <w:rFonts w:asciiTheme="majorHAnsi" w:hAnsiTheme="majorHAnsi"/>
      <w:sz w:val="20"/>
    </w:rPr>
  </w:style>
  <w:style w:type="character" w:styleId="PageNumber">
    <w:name w:val="page number"/>
    <w:basedOn w:val="DefaultParagraphFont"/>
    <w:uiPriority w:val="99"/>
    <w:semiHidden/>
    <w:rsid w:val="009B2968"/>
  </w:style>
  <w:style w:type="character" w:customStyle="1" w:styleId="Heading3Char">
    <w:name w:val="Heading 3 Char"/>
    <w:basedOn w:val="DefaultParagraphFont"/>
    <w:link w:val="Heading3"/>
    <w:uiPriority w:val="2"/>
    <w:rsid w:val="00196B04"/>
    <w:rPr>
      <w:rFonts w:ascii="Calibri Light" w:hAnsi="Calibri Light"/>
      <w:color w:val="000000" w:themeColor="text1"/>
      <w:sz w:val="40"/>
      <w:szCs w:val="36"/>
    </w:rPr>
  </w:style>
  <w:style w:type="character" w:customStyle="1" w:styleId="Heading4Char">
    <w:name w:val="Heading 4 Char"/>
    <w:basedOn w:val="DefaultParagraphFont"/>
    <w:link w:val="Heading4"/>
    <w:uiPriority w:val="3"/>
    <w:rsid w:val="00196B04"/>
    <w:rPr>
      <w:rFonts w:ascii="Calibri Light" w:hAnsi="Calibri Light"/>
      <w:b/>
      <w:sz w:val="32"/>
    </w:rPr>
  </w:style>
  <w:style w:type="paragraph" w:customStyle="1" w:styleId="Text">
    <w:name w:val="Text"/>
    <w:basedOn w:val="Normal"/>
    <w:uiPriority w:val="5"/>
    <w:qFormat/>
    <w:rsid w:val="009B72D4"/>
    <w:rPr>
      <w:sz w:val="28"/>
      <w:szCs w:val="28"/>
    </w:rPr>
  </w:style>
  <w:style w:type="paragraph" w:customStyle="1" w:styleId="ImageCaption">
    <w:name w:val="Image Caption"/>
    <w:basedOn w:val="Normal"/>
    <w:uiPriority w:val="6"/>
    <w:qFormat/>
    <w:rsid w:val="009B72D4"/>
    <w:pPr>
      <w:ind w:left="113"/>
    </w:pPr>
    <w:rPr>
      <w:i/>
      <w:color w:val="000000" w:themeColor="text1"/>
    </w:rPr>
  </w:style>
  <w:style w:type="character" w:customStyle="1" w:styleId="Heading5Char">
    <w:name w:val="Heading 5 Char"/>
    <w:basedOn w:val="DefaultParagraphFont"/>
    <w:link w:val="Heading5"/>
    <w:uiPriority w:val="4"/>
    <w:rsid w:val="00E832AC"/>
    <w:rPr>
      <w:b/>
      <w:color w:val="E2B80F" w:themeColor="accent1"/>
      <w:sz w:val="28"/>
      <w:szCs w:val="28"/>
    </w:rPr>
  </w:style>
  <w:style w:type="character" w:styleId="PlaceholderText">
    <w:name w:val="Placeholder Text"/>
    <w:basedOn w:val="DefaultParagraphFont"/>
    <w:uiPriority w:val="99"/>
    <w:semiHidden/>
    <w:rsid w:val="00A123DD"/>
    <w:rPr>
      <w:color w:val="808080"/>
    </w:rPr>
  </w:style>
  <w:style w:type="paragraph" w:styleId="TOCHeading">
    <w:name w:val="TOC Heading"/>
    <w:basedOn w:val="Heading1"/>
    <w:next w:val="Normal"/>
    <w:uiPriority w:val="39"/>
    <w:unhideWhenUsed/>
    <w:qFormat/>
    <w:rsid w:val="00683BD6"/>
    <w:pPr>
      <w:keepNext/>
      <w:keepLines/>
      <w:spacing w:before="240" w:line="259" w:lineRule="auto"/>
      <w:outlineLvl w:val="9"/>
    </w:pPr>
    <w:rPr>
      <w:rFonts w:eastAsiaTheme="majorEastAsia" w:cstheme="majorBidi"/>
      <w:b/>
      <w:color w:val="A9890B" w:themeColor="accent1" w:themeShade="BF"/>
      <w:sz w:val="32"/>
      <w:szCs w:val="32"/>
    </w:rPr>
  </w:style>
  <w:style w:type="paragraph" w:styleId="TOC1">
    <w:name w:val="toc 1"/>
    <w:basedOn w:val="Normal"/>
    <w:next w:val="Normal"/>
    <w:autoRedefine/>
    <w:uiPriority w:val="39"/>
    <w:rsid w:val="00683BD6"/>
    <w:pPr>
      <w:spacing w:after="100"/>
    </w:pPr>
  </w:style>
  <w:style w:type="paragraph" w:styleId="TOC2">
    <w:name w:val="toc 2"/>
    <w:basedOn w:val="Normal"/>
    <w:next w:val="Normal"/>
    <w:autoRedefine/>
    <w:uiPriority w:val="39"/>
    <w:rsid w:val="00683BD6"/>
    <w:pPr>
      <w:spacing w:after="100"/>
      <w:ind w:left="240"/>
    </w:pPr>
  </w:style>
  <w:style w:type="character" w:styleId="Hyperlink">
    <w:name w:val="Hyperlink"/>
    <w:basedOn w:val="DefaultParagraphFont"/>
    <w:uiPriority w:val="99"/>
    <w:unhideWhenUsed/>
    <w:rsid w:val="00683BD6"/>
    <w:rPr>
      <w:color w:val="0000FF" w:themeColor="hyperlink"/>
      <w:u w:val="single"/>
    </w:rPr>
  </w:style>
  <w:style w:type="paragraph" w:styleId="ListParagraph">
    <w:name w:val="List Paragraph"/>
    <w:basedOn w:val="Normal"/>
    <w:uiPriority w:val="34"/>
    <w:semiHidden/>
    <w:qFormat/>
    <w:rsid w:val="003B69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7356829">
      <w:bodyDiv w:val="1"/>
      <w:marLeft w:val="0"/>
      <w:marRight w:val="0"/>
      <w:marTop w:val="0"/>
      <w:marBottom w:val="0"/>
      <w:divBdr>
        <w:top w:val="none" w:sz="0" w:space="0" w:color="auto"/>
        <w:left w:val="none" w:sz="0" w:space="0" w:color="auto"/>
        <w:bottom w:val="none" w:sz="0" w:space="0" w:color="auto"/>
        <w:right w:val="none" w:sz="0" w:space="0" w:color="auto"/>
      </w:divBdr>
      <w:divsChild>
        <w:div w:id="1894927445">
          <w:marLeft w:val="480"/>
          <w:marRight w:val="0"/>
          <w:marTop w:val="0"/>
          <w:marBottom w:val="0"/>
          <w:divBdr>
            <w:top w:val="none" w:sz="0" w:space="0" w:color="auto"/>
            <w:left w:val="none" w:sz="0" w:space="0" w:color="auto"/>
            <w:bottom w:val="none" w:sz="0" w:space="0" w:color="auto"/>
            <w:right w:val="none" w:sz="0" w:space="0" w:color="auto"/>
          </w:divBdr>
          <w:divsChild>
            <w:div w:id="175473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oleObject" Target="embeddings/oleObject1.bin"/><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3.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7.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oleObject" Target="embeddings/oleObject2.bin"/><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hnd\AppData\Roaming\Microsoft\Templates\Modern%20report.dotx" TargetMode="External"/></Relationships>
</file>

<file path=word/theme/theme1.xml><?xml version="1.0" encoding="utf-8"?>
<a:theme xmlns:a="http://schemas.openxmlformats.org/drawingml/2006/main" name="MR">
  <a:themeElements>
    <a:clrScheme name="Modern Report 1">
      <a:dk1>
        <a:srgbClr val="000000"/>
      </a:dk1>
      <a:lt1>
        <a:srgbClr val="FFFFFF"/>
      </a:lt1>
      <a:dk2>
        <a:srgbClr val="5E5E5E"/>
      </a:dk2>
      <a:lt2>
        <a:srgbClr val="D6D5D5"/>
      </a:lt2>
      <a:accent1>
        <a:srgbClr val="E2B80F"/>
      </a:accent1>
      <a:accent2>
        <a:srgbClr val="FF7900"/>
      </a:accent2>
      <a:accent3>
        <a:srgbClr val="007093"/>
      </a:accent3>
      <a:accent4>
        <a:srgbClr val="005C7C"/>
      </a:accent4>
      <a:accent5>
        <a:srgbClr val="004B67"/>
      </a:accent5>
      <a:accent6>
        <a:srgbClr val="002E44"/>
      </a:accent6>
      <a:hlink>
        <a:srgbClr val="0000FF"/>
      </a:hlink>
      <a:folHlink>
        <a:srgbClr val="FF00FF"/>
      </a:folHlink>
    </a:clrScheme>
    <a:fontScheme name="Custom 12">
      <a:majorFont>
        <a:latin typeface="Franklin Gothic Medium"/>
        <a:ea typeface=""/>
        <a:cs typeface=""/>
      </a:majorFont>
      <a:minorFont>
        <a:latin typeface="Book Antiqu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R" id="{576F8857-8344-CC40-AE0E-EF60A6767544}" vid="{BDC92DF4-E7E1-0844-A1CD-530A464FD27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209B3CA-0C8C-48D4-A94D-FB24C1AB21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4EEF748-28BC-4AC6-852A-F36B08042488}">
  <ds:schemaRefs>
    <ds:schemaRef ds:uri="http://schemas.openxmlformats.org/officeDocument/2006/bibliography"/>
  </ds:schemaRefs>
</ds:datastoreItem>
</file>

<file path=customXml/itemProps3.xml><?xml version="1.0" encoding="utf-8"?>
<ds:datastoreItem xmlns:ds="http://schemas.openxmlformats.org/officeDocument/2006/customXml" ds:itemID="{E1E1983F-6286-415F-8BD0-D2570EFEFB27}">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DE058DEA-A24B-4A4E-9EA4-6D86FDA62B5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Modern report</Template>
  <TotalTime>0</TotalTime>
  <Pages>12</Pages>
  <Words>631</Words>
  <Characters>3598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2021-08-02T06:36:00Z</dcterms:created>
  <dcterms:modified xsi:type="dcterms:W3CDTF">2021-08-25T13:05:00Z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