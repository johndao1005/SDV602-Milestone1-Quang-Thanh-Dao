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F0377" w14:textId="41142523" w:rsidR="00952F7D" w:rsidRDefault="005526B1" w:rsidP="00A602AF">
      <w:pPr>
        <w:pStyle w:val="GraphicAnchor"/>
      </w:pPr>
      <w:r w:rsidRPr="00E44B70">
        <w:rPr>
          <w:noProof/>
          <w:lang w:eastAsia="en-AU"/>
        </w:rPr>
        <w:drawing>
          <wp:anchor distT="0" distB="0" distL="114300" distR="114300" simplePos="0" relativeHeight="251665407" behindDoc="1" locked="0" layoutInCell="1" allowOverlap="1" wp14:anchorId="774532F0" wp14:editId="5F7ED406">
            <wp:simplePos x="0" y="0"/>
            <wp:positionH relativeFrom="page">
              <wp:align>right</wp:align>
            </wp:positionH>
            <wp:positionV relativeFrom="margin">
              <wp:posOffset>-1120140</wp:posOffset>
            </wp:positionV>
            <wp:extent cx="7772201" cy="10367260"/>
            <wp:effectExtent l="0" t="0" r="635" b="0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201" cy="1036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93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56"/>
        <w:gridCol w:w="4657"/>
      </w:tblGrid>
      <w:tr w:rsidR="00A602AF" w14:paraId="5D47D182" w14:textId="77777777" w:rsidTr="00FF219A">
        <w:trPr>
          <w:trHeight w:val="1738"/>
        </w:trPr>
        <w:tc>
          <w:tcPr>
            <w:tcW w:w="9313" w:type="dxa"/>
            <w:gridSpan w:val="2"/>
            <w:vAlign w:val="center"/>
          </w:tcPr>
          <w:p w14:paraId="4814B3F0" w14:textId="45EB4E81" w:rsidR="00A602AF" w:rsidRPr="00A602AF" w:rsidRDefault="00FC50E6" w:rsidP="00A123DD">
            <w:pPr>
              <w:pStyle w:val="Heading1"/>
            </w:pPr>
            <w:bookmarkStart w:id="0" w:name="_Toc78822017"/>
            <w:r>
              <w:t>Milestone 1</w:t>
            </w:r>
            <w:bookmarkEnd w:id="0"/>
          </w:p>
        </w:tc>
      </w:tr>
      <w:tr w:rsidR="00A602AF" w14:paraId="0C2FAA1A" w14:textId="77777777" w:rsidTr="00FF219A">
        <w:trPr>
          <w:trHeight w:val="6607"/>
        </w:trPr>
        <w:tc>
          <w:tcPr>
            <w:tcW w:w="4656" w:type="dxa"/>
            <w:vAlign w:val="center"/>
          </w:tcPr>
          <w:p w14:paraId="273D4178" w14:textId="0CA689A1" w:rsidR="00A602AF" w:rsidRDefault="00FF219A" w:rsidP="00A602AF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6BFA8A80" wp14:editId="7F0E71DC">
                      <wp:simplePos x="0" y="0"/>
                      <wp:positionH relativeFrom="column">
                        <wp:posOffset>-876300</wp:posOffset>
                      </wp:positionH>
                      <wp:positionV relativeFrom="paragraph">
                        <wp:posOffset>5358130</wp:posOffset>
                      </wp:positionV>
                      <wp:extent cx="2360930" cy="1404620"/>
                      <wp:effectExtent l="0" t="0" r="20320" b="2095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5D6916" w14:textId="77777777" w:rsidR="00FF219A" w:rsidRDefault="00FF219A" w:rsidP="00FF219A">
                                  <w:pPr>
                                    <w:pStyle w:val="Text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bookmarkStart w:id="1" w:name="_Toc78822018"/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Student name: </w:t>
                                  </w:r>
                                </w:p>
                                <w:p w14:paraId="22952FDC" w14:textId="77777777" w:rsidR="00FF219A" w:rsidRPr="00683BD6" w:rsidRDefault="00FF219A" w:rsidP="00FF219A">
                                  <w:pPr>
                                    <w:pStyle w:val="Text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683BD6">
                                    <w:rPr>
                                      <w:sz w:val="36"/>
                                      <w:szCs w:val="36"/>
                                    </w:rPr>
                                    <w:t>Quang Thanh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683BD6">
                                    <w:rPr>
                                      <w:sz w:val="36"/>
                                      <w:szCs w:val="36"/>
                                    </w:rPr>
                                    <w:t>Dao</w:t>
                                  </w:r>
                                  <w:bookmarkEnd w:id="1"/>
                                </w:p>
                                <w:p w14:paraId="5059CD9B" w14:textId="77777777" w:rsidR="00FF219A" w:rsidRPr="00683BD6" w:rsidRDefault="00FF219A" w:rsidP="00FF219A">
                                  <w:pPr>
                                    <w:pStyle w:val="Text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Student ID: </w:t>
                                  </w:r>
                                  <w:r w:rsidRPr="00683BD6">
                                    <w:rPr>
                                      <w:sz w:val="32"/>
                                      <w:szCs w:val="32"/>
                                    </w:rPr>
                                    <w:t>13508189</w:t>
                                  </w:r>
                                </w:p>
                                <w:p w14:paraId="2031A67A" w14:textId="77777777" w:rsidR="00FF219A" w:rsidRPr="00683BD6" w:rsidRDefault="00FF219A" w:rsidP="00FF219A">
                                  <w:pPr>
                                    <w:pStyle w:val="Text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2" w:name="_Toc78822019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Date: 12</w:t>
                                  </w:r>
                                  <w:r w:rsidRPr="00683BD6">
                                    <w:rPr>
                                      <w:sz w:val="32"/>
                                      <w:szCs w:val="32"/>
                                    </w:rPr>
                                    <w:t>/8/2021</w:t>
                                  </w:r>
                                  <w:bookmarkEnd w:id="2"/>
                                </w:p>
                                <w:p w14:paraId="00505E87" w14:textId="7FD84F0C" w:rsidR="00FF219A" w:rsidRDefault="00FF219A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FA8A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69pt;margin-top:421.9pt;width:185.9pt;height:110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" filled="f">
                      <v:textbox style="mso-fit-shape-to-text:t">
                        <w:txbxContent>
                          <w:p w14:paraId="285D6916" w14:textId="77777777" w:rsidR="00FF219A" w:rsidRDefault="00FF219A" w:rsidP="00FF219A">
                            <w:pPr>
                              <w:pStyle w:val="Text"/>
                              <w:rPr>
                                <w:sz w:val="36"/>
                                <w:szCs w:val="36"/>
                              </w:rPr>
                            </w:pPr>
                            <w:bookmarkStart w:id="3" w:name="_Toc78822018"/>
                            <w:r>
                              <w:rPr>
                                <w:sz w:val="36"/>
                                <w:szCs w:val="36"/>
                              </w:rPr>
                              <w:t xml:space="preserve">Student name: </w:t>
                            </w:r>
                          </w:p>
                          <w:p w14:paraId="22952FDC" w14:textId="77777777" w:rsidR="00FF219A" w:rsidRPr="00683BD6" w:rsidRDefault="00FF219A" w:rsidP="00FF219A">
                            <w:pPr>
                              <w:pStyle w:val="Text"/>
                              <w:rPr>
                                <w:sz w:val="36"/>
                                <w:szCs w:val="36"/>
                              </w:rPr>
                            </w:pPr>
                            <w:r w:rsidRPr="00683BD6">
                              <w:rPr>
                                <w:sz w:val="36"/>
                                <w:szCs w:val="36"/>
                              </w:rPr>
                              <w:t>Quang Thanh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83BD6">
                              <w:rPr>
                                <w:sz w:val="36"/>
                                <w:szCs w:val="36"/>
                              </w:rPr>
                              <w:t>Dao</w:t>
                            </w:r>
                            <w:bookmarkEnd w:id="3"/>
                          </w:p>
                          <w:p w14:paraId="5059CD9B" w14:textId="77777777" w:rsidR="00FF219A" w:rsidRPr="00683BD6" w:rsidRDefault="00FF219A" w:rsidP="00FF219A">
                            <w:pPr>
                              <w:pStyle w:val="Tex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Student ID: </w:t>
                            </w:r>
                            <w:r w:rsidRPr="00683BD6">
                              <w:rPr>
                                <w:sz w:val="32"/>
                                <w:szCs w:val="32"/>
                              </w:rPr>
                              <w:t>13508189</w:t>
                            </w:r>
                          </w:p>
                          <w:p w14:paraId="2031A67A" w14:textId="77777777" w:rsidR="00FF219A" w:rsidRPr="00683BD6" w:rsidRDefault="00FF219A" w:rsidP="00FF219A">
                            <w:pPr>
                              <w:pStyle w:val="Text"/>
                              <w:rPr>
                                <w:sz w:val="32"/>
                                <w:szCs w:val="32"/>
                              </w:rPr>
                            </w:pPr>
                            <w:bookmarkStart w:id="4" w:name="_Toc78822019"/>
                            <w:r>
                              <w:rPr>
                                <w:sz w:val="32"/>
                                <w:szCs w:val="32"/>
                              </w:rPr>
                              <w:t>Date: 12</w:t>
                            </w:r>
                            <w:r w:rsidRPr="00683BD6">
                              <w:rPr>
                                <w:sz w:val="32"/>
                                <w:szCs w:val="32"/>
                              </w:rPr>
                              <w:t>/8/2021</w:t>
                            </w:r>
                            <w:bookmarkEnd w:id="4"/>
                          </w:p>
                          <w:p w14:paraId="00505E87" w14:textId="7FD84F0C" w:rsidR="00FF219A" w:rsidRDefault="00FF219A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83BD6" w:rsidRPr="00E44B70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4946B114" wp14:editId="12D9F509">
                      <wp:simplePos x="0" y="0"/>
                      <wp:positionH relativeFrom="column">
                        <wp:posOffset>-915670</wp:posOffset>
                      </wp:positionH>
                      <wp:positionV relativeFrom="paragraph">
                        <wp:posOffset>895350</wp:posOffset>
                      </wp:positionV>
                      <wp:extent cx="5735320" cy="6426200"/>
                      <wp:effectExtent l="0" t="0" r="0" b="0"/>
                      <wp:wrapNone/>
                      <wp:docPr id="2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35320" cy="6426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1600" y="1416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ABBDD8" id="Shape" o:spid="_x0000_s1026" alt="&quot;&quot;" style="position:absolute;margin-left:-72.1pt;margin-top:70.5pt;width:451.6pt;height:506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" path="m,l21600,14168r,7432l,21600,,xe" fillcolor="#e2b80f [3204]" stroked="f" strokeweight="1pt">
                      <v:stroke miterlimit="4" joinstyle="miter"/>
                      <v:path arrowok="t" o:extrusionok="f" o:connecttype="custom" o:connectlocs="2867660,3213100;2867660,3213100;2867660,3213100;2867660,3213100" o:connectangles="0,90,180,270"/>
                    </v:shape>
                  </w:pict>
                </mc:Fallback>
              </mc:AlternateContent>
            </w:r>
          </w:p>
        </w:tc>
        <w:tc>
          <w:tcPr>
            <w:tcW w:w="4656" w:type="dxa"/>
          </w:tcPr>
          <w:p w14:paraId="740558E1" w14:textId="77777777" w:rsidR="00A602AF" w:rsidRDefault="00A602AF"/>
        </w:tc>
      </w:tr>
      <w:tr w:rsidR="00A602AF" w14:paraId="690027A7" w14:textId="77777777" w:rsidTr="00FF219A">
        <w:trPr>
          <w:trHeight w:val="152"/>
        </w:trPr>
        <w:tc>
          <w:tcPr>
            <w:tcW w:w="4656" w:type="dxa"/>
          </w:tcPr>
          <w:p w14:paraId="1138ED63" w14:textId="093AC138" w:rsidR="00A602AF" w:rsidRDefault="00A602AF" w:rsidP="00FF219A">
            <w:pPr>
              <w:pStyle w:val="Text"/>
            </w:pPr>
          </w:p>
        </w:tc>
        <w:tc>
          <w:tcPr>
            <w:tcW w:w="4656" w:type="dxa"/>
          </w:tcPr>
          <w:p w14:paraId="4FF79AF2" w14:textId="77777777" w:rsidR="00A602AF" w:rsidRDefault="00A602AF"/>
        </w:tc>
      </w:tr>
    </w:tbl>
    <w:p w14:paraId="45FE2788" w14:textId="77777777" w:rsidR="00A602AF" w:rsidRDefault="00A602AF"/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  <w:id w:val="1054968043"/>
        <w:docPartObj>
          <w:docPartGallery w:val="Table of Contents"/>
          <w:docPartUnique/>
        </w:docPartObj>
      </w:sdtPr>
      <w:sdtEndPr>
        <w:rPr>
          <w:rFonts w:ascii="Calibri Light" w:hAnsi="Calibri Light"/>
          <w:bCs/>
          <w:noProof/>
        </w:rPr>
      </w:sdtEndPr>
      <w:sdtContent>
        <w:p w14:paraId="0F38175F" w14:textId="085AD382" w:rsidR="00683BD6" w:rsidRDefault="00683BD6">
          <w:pPr>
            <w:pStyle w:val="TOCHeading"/>
          </w:pPr>
          <w:r>
            <w:t>Table of Contents</w:t>
          </w:r>
        </w:p>
        <w:p w14:paraId="3716F4D2" w14:textId="4F420B43" w:rsidR="00683BD6" w:rsidRDefault="00683BD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822017" w:history="1">
            <w:r w:rsidRPr="004E255D">
              <w:rPr>
                <w:rStyle w:val="Hyperlink"/>
                <w:noProof/>
              </w:rPr>
              <w:t>Milestone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_Toc78822017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AE952" w14:textId="4F1E9AC3" w:rsidR="00683BD6" w:rsidRDefault="00BD727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8822018" w:history="1">
            <w:r w:rsidR="00683BD6" w:rsidRPr="004E255D">
              <w:rPr>
                <w:rStyle w:val="Hyperlink"/>
                <w:noProof/>
              </w:rPr>
              <w:t>Quang Thanh Dao</w:t>
            </w:r>
            <w:r w:rsidR="00683BD6">
              <w:rPr>
                <w:noProof/>
                <w:webHidden/>
              </w:rPr>
              <w:tab/>
            </w:r>
            <w:r w:rsidR="00683BD6">
              <w:rPr>
                <w:noProof/>
                <w:webHidden/>
              </w:rPr>
              <w:fldChar w:fldCharType="begin"/>
            </w:r>
            <w:r w:rsidR="00683BD6">
              <w:rPr>
                <w:noProof/>
                <w:webHidden/>
              </w:rPr>
              <w:instrText xml:space="preserve"> PAGEREF _Toc78822018 \h </w:instrText>
            </w:r>
            <w:r w:rsidR="00683BD6">
              <w:rPr>
                <w:noProof/>
                <w:webHidden/>
              </w:rPr>
            </w:r>
            <w:r w:rsidR="00683BD6">
              <w:rPr>
                <w:noProof/>
                <w:webHidden/>
              </w:rPr>
              <w:fldChar w:fldCharType="separate"/>
            </w:r>
            <w:r w:rsidR="00683BD6">
              <w:rPr>
                <w:noProof/>
                <w:webHidden/>
              </w:rPr>
              <w:t>1</w:t>
            </w:r>
            <w:r w:rsidR="00683BD6">
              <w:rPr>
                <w:noProof/>
                <w:webHidden/>
              </w:rPr>
              <w:fldChar w:fldCharType="end"/>
            </w:r>
          </w:hyperlink>
        </w:p>
        <w:p w14:paraId="4B9597C6" w14:textId="74284B22" w:rsidR="00683BD6" w:rsidRDefault="00BD727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8822019" w:history="1">
            <w:r w:rsidR="00683BD6" w:rsidRPr="004E255D">
              <w:rPr>
                <w:rStyle w:val="Hyperlink"/>
                <w:noProof/>
              </w:rPr>
              <w:t>10/8/2021</w:t>
            </w:r>
            <w:r w:rsidR="00683BD6">
              <w:rPr>
                <w:noProof/>
                <w:webHidden/>
              </w:rPr>
              <w:tab/>
            </w:r>
            <w:r w:rsidR="00683BD6">
              <w:rPr>
                <w:noProof/>
                <w:webHidden/>
              </w:rPr>
              <w:fldChar w:fldCharType="begin"/>
            </w:r>
            <w:r w:rsidR="00683BD6">
              <w:rPr>
                <w:noProof/>
                <w:webHidden/>
              </w:rPr>
              <w:instrText xml:space="preserve"> PAGEREF _Toc78822019 \h </w:instrText>
            </w:r>
            <w:r w:rsidR="00683BD6">
              <w:rPr>
                <w:noProof/>
                <w:webHidden/>
              </w:rPr>
            </w:r>
            <w:r w:rsidR="00683BD6">
              <w:rPr>
                <w:noProof/>
                <w:webHidden/>
              </w:rPr>
              <w:fldChar w:fldCharType="separate"/>
            </w:r>
            <w:r w:rsidR="00683BD6">
              <w:rPr>
                <w:noProof/>
                <w:webHidden/>
              </w:rPr>
              <w:t>1</w:t>
            </w:r>
            <w:r w:rsidR="00683BD6">
              <w:rPr>
                <w:noProof/>
                <w:webHidden/>
              </w:rPr>
              <w:fldChar w:fldCharType="end"/>
            </w:r>
          </w:hyperlink>
        </w:p>
        <w:p w14:paraId="75E55972" w14:textId="48D75814" w:rsidR="00683BD6" w:rsidRDefault="00683BD6">
          <w:r>
            <w:rPr>
              <w:b/>
              <w:bCs/>
              <w:noProof/>
            </w:rPr>
            <w:fldChar w:fldCharType="end"/>
          </w:r>
        </w:p>
      </w:sdtContent>
    </w:sdt>
    <w:p w14:paraId="423F5B88" w14:textId="14196F7B" w:rsidR="00B3758E" w:rsidRDefault="00B3758E">
      <w:r>
        <w:br w:type="page"/>
      </w:r>
    </w:p>
    <w:p w14:paraId="461467D9" w14:textId="1C15423E" w:rsidR="00196B04" w:rsidRDefault="00497C7A" w:rsidP="00DD47E6">
      <w:pPr>
        <w:pStyle w:val="Heading1"/>
      </w:pPr>
      <w:r>
        <w:lastRenderedPageBreak/>
        <w:t>Introduction</w:t>
      </w:r>
    </w:p>
    <w:p w14:paraId="33B5BE37" w14:textId="1B456753" w:rsidR="00C67508" w:rsidRDefault="00C67508" w:rsidP="00196B04"/>
    <w:p w14:paraId="50999A04" w14:textId="5459A5F0" w:rsidR="00AE1C20" w:rsidRDefault="00497C7A" w:rsidP="00196B04">
      <w:r>
        <w:t xml:space="preserve">With the </w:t>
      </w:r>
      <w:r w:rsidR="00B63C19">
        <w:t>expansion</w:t>
      </w:r>
      <w:r w:rsidR="00FD1EB2">
        <w:t xml:space="preserve"> of human habitant as well as clim</w:t>
      </w:r>
      <w:r w:rsidR="00B63C19">
        <w:t>ate</w:t>
      </w:r>
      <w:r w:rsidR="00FD1EB2">
        <w:t xml:space="preserve"> </w:t>
      </w:r>
      <w:r w:rsidR="00B63C19">
        <w:t xml:space="preserve">changing effect, the population </w:t>
      </w:r>
      <w:r w:rsidR="00260E35">
        <w:t xml:space="preserve">of many species are on the declining </w:t>
      </w:r>
      <w:r w:rsidR="008359CD">
        <w:t>trend which ultimately would lead to the collapse of the whole eco-system</w:t>
      </w:r>
      <w:r w:rsidR="00DF5CB9">
        <w:t xml:space="preserve">. </w:t>
      </w:r>
      <w:r w:rsidR="00405C80">
        <w:t xml:space="preserve">While it is impossible to stop the process, we could </w:t>
      </w:r>
      <w:r w:rsidR="00BC1160">
        <w:t xml:space="preserve">slow down the process </w:t>
      </w:r>
      <w:r w:rsidR="003C4CE2">
        <w:t>by</w:t>
      </w:r>
      <w:r w:rsidR="00BC1160">
        <w:t xml:space="preserve"> provid</w:t>
      </w:r>
      <w:r w:rsidR="003C4CE2">
        <w:t>ing</w:t>
      </w:r>
      <w:r w:rsidR="00BC1160">
        <w:t xml:space="preserve"> </w:t>
      </w:r>
      <w:r w:rsidR="003C4CE2">
        <w:t>further</w:t>
      </w:r>
      <w:r w:rsidR="00BC1160">
        <w:t xml:space="preserve"> care for the </w:t>
      </w:r>
      <w:r w:rsidR="003C4CE2">
        <w:t>animal kingdom</w:t>
      </w:r>
      <w:r w:rsidR="00C97863">
        <w:t xml:space="preserve"> especially the one at the top of the food chain such as White shark.</w:t>
      </w:r>
    </w:p>
    <w:p w14:paraId="411D4620" w14:textId="0E3FCE51" w:rsidR="00C97863" w:rsidRDefault="006968E4" w:rsidP="00196B04">
      <w:r>
        <w:rPr>
          <w:noProof/>
        </w:rPr>
        <w:drawing>
          <wp:anchor distT="0" distB="0" distL="114300" distR="114300" simplePos="0" relativeHeight="251676672" behindDoc="0" locked="0" layoutInCell="1" allowOverlap="1" wp14:anchorId="0CEE73D1" wp14:editId="59B31315">
            <wp:simplePos x="0" y="0"/>
            <wp:positionH relativeFrom="column">
              <wp:posOffset>769620</wp:posOffset>
            </wp:positionH>
            <wp:positionV relativeFrom="paragraph">
              <wp:posOffset>149860</wp:posOffset>
            </wp:positionV>
            <wp:extent cx="4213225" cy="3021965"/>
            <wp:effectExtent l="0" t="0" r="0" b="6985"/>
            <wp:wrapSquare wrapText="bothSides"/>
            <wp:docPr id="3" name="Picture 3" descr="A shark jumping out of the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hark jumping out of the wa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E5E12" w14:textId="2377E571" w:rsidR="006968E4" w:rsidRDefault="006968E4" w:rsidP="00196B04"/>
    <w:p w14:paraId="5D31ED0E" w14:textId="5FF65272" w:rsidR="006968E4" w:rsidRDefault="006968E4" w:rsidP="00196B04"/>
    <w:p w14:paraId="070EC2B9" w14:textId="30B8E236" w:rsidR="006968E4" w:rsidRDefault="006968E4" w:rsidP="00196B04"/>
    <w:p w14:paraId="2912DDB4" w14:textId="6000B127" w:rsidR="006968E4" w:rsidRDefault="006968E4" w:rsidP="00196B04"/>
    <w:p w14:paraId="6CB63034" w14:textId="77777777" w:rsidR="006968E4" w:rsidRDefault="006968E4" w:rsidP="00196B04"/>
    <w:p w14:paraId="34B1B417" w14:textId="77777777" w:rsidR="006968E4" w:rsidRDefault="006968E4" w:rsidP="00196B04"/>
    <w:p w14:paraId="364DFB62" w14:textId="77777777" w:rsidR="006968E4" w:rsidRDefault="006968E4" w:rsidP="00196B04"/>
    <w:p w14:paraId="043D0164" w14:textId="77777777" w:rsidR="006968E4" w:rsidRDefault="006968E4" w:rsidP="00196B04"/>
    <w:p w14:paraId="2DE82039" w14:textId="77777777" w:rsidR="006968E4" w:rsidRDefault="006968E4" w:rsidP="00196B04"/>
    <w:p w14:paraId="68612EE2" w14:textId="77777777" w:rsidR="006968E4" w:rsidRDefault="006968E4" w:rsidP="00196B04"/>
    <w:p w14:paraId="74D4EBD3" w14:textId="77777777" w:rsidR="006968E4" w:rsidRDefault="006968E4" w:rsidP="00196B04"/>
    <w:p w14:paraId="5A7FD7F2" w14:textId="77777777" w:rsidR="006968E4" w:rsidRDefault="006968E4" w:rsidP="00196B04"/>
    <w:p w14:paraId="1E7B8086" w14:textId="77777777" w:rsidR="006968E4" w:rsidRDefault="006968E4" w:rsidP="00196B04"/>
    <w:p w14:paraId="6F98FE68" w14:textId="77777777" w:rsidR="006968E4" w:rsidRDefault="006968E4" w:rsidP="00196B04"/>
    <w:p w14:paraId="482CF1A7" w14:textId="77777777" w:rsidR="006968E4" w:rsidRDefault="006968E4" w:rsidP="00196B04"/>
    <w:p w14:paraId="3E3692F6" w14:textId="77777777" w:rsidR="006968E4" w:rsidRDefault="006968E4" w:rsidP="00196B04"/>
    <w:p w14:paraId="14DC7FEE" w14:textId="77777777" w:rsidR="006968E4" w:rsidRDefault="006968E4" w:rsidP="00196B04"/>
    <w:p w14:paraId="6CCE4321" w14:textId="31BFC1B3" w:rsidR="005E52CE" w:rsidRDefault="006968E4" w:rsidP="00196B04">
      <w:r>
        <w:t xml:space="preserve">While </w:t>
      </w:r>
      <w:r w:rsidR="00B90FDF">
        <w:t xml:space="preserve">White shark or </w:t>
      </w:r>
      <w:r w:rsidR="00342F05">
        <w:t>G</w:t>
      </w:r>
      <w:r w:rsidR="00B90FDF">
        <w:t xml:space="preserve">reat </w:t>
      </w:r>
      <w:r w:rsidR="00342F05">
        <w:t>W</w:t>
      </w:r>
      <w:r w:rsidR="00B90FDF">
        <w:t xml:space="preserve">hite is </w:t>
      </w:r>
      <w:r w:rsidR="00342F05">
        <w:t xml:space="preserve">portraited </w:t>
      </w:r>
      <w:r w:rsidR="00CF6E75">
        <w:t xml:space="preserve">as scary and dangerous predator </w:t>
      </w:r>
      <w:r w:rsidR="00454367">
        <w:t xml:space="preserve">from many </w:t>
      </w:r>
      <w:r w:rsidR="000D2E33">
        <w:t>movies</w:t>
      </w:r>
      <w:r w:rsidR="00454367">
        <w:t>, the</w:t>
      </w:r>
      <w:r w:rsidR="004377A3">
        <w:t>ir population is</w:t>
      </w:r>
      <w:r w:rsidR="00F70DE0">
        <w:t xml:space="preserve"> on the brink of declining due </w:t>
      </w:r>
      <w:r w:rsidR="001D7F0C">
        <w:t>u</w:t>
      </w:r>
      <w:r w:rsidR="00B022AD">
        <w:t>n</w:t>
      </w:r>
      <w:r w:rsidR="001D7F0C">
        <w:t>man</w:t>
      </w:r>
      <w:r w:rsidR="000D2E33">
        <w:t>aged</w:t>
      </w:r>
      <w:r w:rsidR="00B022AD">
        <w:t xml:space="preserve"> incidental catch and directed sport or quasi-commercial fishing for trophies. </w:t>
      </w:r>
      <w:r w:rsidR="00C241AB">
        <w:t>According to Department of Conservation</w:t>
      </w:r>
      <w:r w:rsidR="00092AD1">
        <w:t>, White sharks are class</w:t>
      </w:r>
      <w:r w:rsidR="00296DA9">
        <w:t>ified as Vulnerable g</w:t>
      </w:r>
      <w:r w:rsidR="00B73B86">
        <w:t>lobally</w:t>
      </w:r>
      <w:r w:rsidR="00C241AB">
        <w:t xml:space="preserve"> by IUCN Red List of Threatened Species</w:t>
      </w:r>
      <w:r w:rsidR="00294EF9">
        <w:t xml:space="preserve"> and protected under Wildlife Act 1953</w:t>
      </w:r>
      <w:r w:rsidR="00A07AE9">
        <w:t>, Fisheries Act 1996.</w:t>
      </w:r>
    </w:p>
    <w:p w14:paraId="2826A685" w14:textId="109AE586" w:rsidR="00294EF9" w:rsidRDefault="00C11114" w:rsidP="00196B04">
      <w:proofErr w:type="gramStart"/>
      <w:r>
        <w:t>At the moment</w:t>
      </w:r>
      <w:proofErr w:type="gramEnd"/>
      <w:r w:rsidR="00E75BDD">
        <w:t>,</w:t>
      </w:r>
      <w:r>
        <w:t xml:space="preserve"> </w:t>
      </w:r>
      <w:r w:rsidR="005A78D3">
        <w:t>g</w:t>
      </w:r>
      <w:r>
        <w:t xml:space="preserve">enetic and satellite tagging are the </w:t>
      </w:r>
      <w:r w:rsidR="005A78D3">
        <w:t xml:space="preserve">main method of tracking movement and control the </w:t>
      </w:r>
      <w:r w:rsidR="009F5F60">
        <w:t>population,</w:t>
      </w:r>
      <w:r w:rsidR="004B632C">
        <w:t xml:space="preserve"> </w:t>
      </w:r>
      <w:r w:rsidR="00F77CBD">
        <w:t>but it is lacking in</w:t>
      </w:r>
      <w:r w:rsidR="00C01746">
        <w:t xml:space="preserve"> specific</w:t>
      </w:r>
      <w:r w:rsidR="00B75ED2">
        <w:t xml:space="preserve"> individual</w:t>
      </w:r>
      <w:r w:rsidR="009F5F60">
        <w:t>’s</w:t>
      </w:r>
      <w:r w:rsidR="00C01746">
        <w:t xml:space="preserve"> condition</w:t>
      </w:r>
      <w:r w:rsidR="00B5659D">
        <w:t xml:space="preserve"> as well as </w:t>
      </w:r>
      <w:r w:rsidR="003936D1">
        <w:t>location.</w:t>
      </w:r>
      <w:r w:rsidR="00EB6D33">
        <w:t xml:space="preserve"> </w:t>
      </w:r>
      <w:r w:rsidR="00572B75">
        <w:t xml:space="preserve">For more </w:t>
      </w:r>
      <w:r w:rsidR="00D5054A">
        <w:t>details</w:t>
      </w:r>
      <w:r w:rsidR="00EB6D33">
        <w:t xml:space="preserve">, </w:t>
      </w:r>
      <w:r w:rsidR="00C72498">
        <w:t>it</w:t>
      </w:r>
      <w:r w:rsidR="00D5054A">
        <w:t xml:space="preserve"> </w:t>
      </w:r>
      <w:r w:rsidR="00C72498">
        <w:t xml:space="preserve">stated in White Sharks article </w:t>
      </w:r>
      <w:r w:rsidR="00F04842">
        <w:t xml:space="preserve">from Department of Conservation that some sharks </w:t>
      </w:r>
      <w:r w:rsidR="00F17812">
        <w:t xml:space="preserve">spend at least 5-7 months </w:t>
      </w:r>
      <w:r w:rsidR="002824EE">
        <w:t>north of New Zealand before returning to where they were tagged</w:t>
      </w:r>
      <w:r w:rsidR="00D5054A">
        <w:t>. Furthermore, it also worth mention</w:t>
      </w:r>
      <w:r w:rsidR="006F1E39">
        <w:t xml:space="preserve">ing that </w:t>
      </w:r>
      <w:r w:rsidR="00FA0C34">
        <w:t>no movement between New Zealand tagg</w:t>
      </w:r>
      <w:r w:rsidR="00DC317E">
        <w:t>ing locations or between the Chatham Islands and</w:t>
      </w:r>
      <w:r w:rsidR="009D3717">
        <w:t xml:space="preserve"> the east coast of the South Island has been documented</w:t>
      </w:r>
      <w:r w:rsidR="00F04842">
        <w:t>.</w:t>
      </w:r>
      <w:r w:rsidR="00490CEC">
        <w:t xml:space="preserve"> A</w:t>
      </w:r>
      <w:r w:rsidR="00B020C1">
        <w:t xml:space="preserve"> white s</w:t>
      </w:r>
      <w:r w:rsidR="00490CEC">
        <w:t>hark tracking application would be helpful</w:t>
      </w:r>
      <w:r w:rsidR="00B91549">
        <w:t xml:space="preserve"> to record the white shark</w:t>
      </w:r>
      <w:r w:rsidR="0090504F">
        <w:t>s</w:t>
      </w:r>
      <w:r w:rsidR="00B91549">
        <w:t xml:space="preserve"> sighting </w:t>
      </w:r>
      <w:r w:rsidR="00540427">
        <w:t xml:space="preserve">near those </w:t>
      </w:r>
      <w:proofErr w:type="gramStart"/>
      <w:r w:rsidR="00C95D26">
        <w:t>particular location</w:t>
      </w:r>
      <w:r w:rsidR="00FF13A8">
        <w:t>s</w:t>
      </w:r>
      <w:proofErr w:type="gramEnd"/>
      <w:r w:rsidR="00C95D26">
        <w:t xml:space="preserve"> as well as around New Zealand in order to </w:t>
      </w:r>
      <w:r w:rsidR="0090504F">
        <w:t>increase</w:t>
      </w:r>
      <w:r w:rsidR="008F11BA">
        <w:t xml:space="preserve"> the </w:t>
      </w:r>
      <w:r w:rsidR="0090504F">
        <w:t>effort in reserve their</w:t>
      </w:r>
      <w:r w:rsidR="00FF13A8">
        <w:t xml:space="preserve"> population.</w:t>
      </w:r>
    </w:p>
    <w:p w14:paraId="0AB3EC4D" w14:textId="5076EC8E" w:rsidR="00391529" w:rsidRDefault="00391529">
      <w:pPr>
        <w:rPr>
          <w:sz w:val="60"/>
          <w:szCs w:val="80"/>
        </w:rPr>
      </w:pPr>
      <w:r>
        <w:br w:type="page"/>
      </w:r>
    </w:p>
    <w:p w14:paraId="7D5DD2DB" w14:textId="58291FF3" w:rsidR="00B1263F" w:rsidRDefault="00391529" w:rsidP="00391529">
      <w:pPr>
        <w:pStyle w:val="Heading1"/>
      </w:pPr>
      <w:r>
        <w:lastRenderedPageBreak/>
        <w:t xml:space="preserve">Screen </w:t>
      </w:r>
      <w:r w:rsidR="00536DF7">
        <w:t>Design</w:t>
      </w:r>
    </w:p>
    <w:p w14:paraId="3CBB9AD3" w14:textId="77777777" w:rsidR="00536DF7" w:rsidRPr="00536DF7" w:rsidRDefault="00536DF7" w:rsidP="00536DF7"/>
    <w:p w14:paraId="467ED584" w14:textId="450D7E34" w:rsidR="00DD47E6" w:rsidRDefault="00DD47E6" w:rsidP="00196B04">
      <w:r w:rsidRPr="00185E06">
        <w:rPr>
          <w:noProof/>
        </w:rPr>
        <w:drawing>
          <wp:inline distT="0" distB="0" distL="0" distR="0" wp14:anchorId="37CD1FE2" wp14:editId="51ABFD10">
            <wp:extent cx="5943600" cy="3096895"/>
            <wp:effectExtent l="0" t="0" r="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2FB7" w14:textId="77777777" w:rsidR="0038485B" w:rsidRDefault="0038485B">
      <w:pPr>
        <w:rPr>
          <w:sz w:val="60"/>
          <w:szCs w:val="80"/>
        </w:rPr>
      </w:pPr>
      <w:r>
        <w:br w:type="page"/>
      </w:r>
    </w:p>
    <w:p w14:paraId="5DCE26F2" w14:textId="77777777" w:rsidR="0038485B" w:rsidRDefault="0038485B">
      <w:pPr>
        <w:rPr>
          <w:sz w:val="60"/>
          <w:szCs w:val="80"/>
        </w:rPr>
      </w:pPr>
      <w:r>
        <w:lastRenderedPageBreak/>
        <w:br w:type="page"/>
      </w:r>
    </w:p>
    <w:p w14:paraId="31AF5FB7" w14:textId="5494715F" w:rsidR="00072504" w:rsidRDefault="003B69DA" w:rsidP="003B69DA">
      <w:pPr>
        <w:pStyle w:val="Heading1"/>
      </w:pPr>
      <w:r>
        <w:lastRenderedPageBreak/>
        <w:t>Reference</w:t>
      </w:r>
    </w:p>
    <w:p w14:paraId="60DA2106" w14:textId="04AD15FA" w:rsidR="003B69DA" w:rsidRDefault="003B69DA" w:rsidP="003B69DA">
      <w:pPr>
        <w:ind w:hanging="480"/>
      </w:pPr>
      <w:r>
        <w:t>“White Sharks.” Accessed August 10, 2021</w:t>
      </w:r>
      <w:r w:rsidR="00027537">
        <w:t>, Department of conservation</w:t>
      </w:r>
      <w:r>
        <w:t xml:space="preserve">. </w:t>
      </w:r>
      <w:hyperlink r:id="rId14" w:history="1">
        <w:r>
          <w:rPr>
            <w:rStyle w:val="Hyperlink"/>
          </w:rPr>
          <w:t>https://www.doc.govt.nz/nature/native-animals/marine-fish-and-reptiles/sharks-mango/white-shark/</w:t>
        </w:r>
      </w:hyperlink>
      <w:r>
        <w:t>.</w:t>
      </w:r>
    </w:p>
    <w:p w14:paraId="4C7339D6" w14:textId="75521043" w:rsidR="003B69DA" w:rsidRPr="003B69DA" w:rsidRDefault="003B69DA" w:rsidP="003B69DA"/>
    <w:sectPr w:rsidR="003B69DA" w:rsidRPr="003B69DA" w:rsidSect="00F103CA">
      <w:headerReference w:type="default" r:id="rId15"/>
      <w:footerReference w:type="even" r:id="rId16"/>
      <w:footerReference w:type="default" r:id="rId17"/>
      <w:pgSz w:w="12240" w:h="15840" w:code="1"/>
      <w:pgMar w:top="1702" w:right="1440" w:bottom="72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D9142" w14:textId="77777777" w:rsidR="00BD7275" w:rsidRDefault="00BD7275" w:rsidP="009B2968">
      <w:r>
        <w:separator/>
      </w:r>
    </w:p>
  </w:endnote>
  <w:endnote w:type="continuationSeparator" w:id="0">
    <w:p w14:paraId="7E5F9C48" w14:textId="77777777" w:rsidR="00BD7275" w:rsidRDefault="00BD7275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32188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81B4488" w14:textId="77777777" w:rsidR="009B2968" w:rsidRDefault="009B2968" w:rsidP="00E832AC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20D89E" w14:textId="77777777" w:rsidR="009B2968" w:rsidRDefault="009B2968" w:rsidP="00E8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1FD5C" w14:textId="77777777" w:rsidR="009B2968" w:rsidRDefault="00E832AC" w:rsidP="00E832AC">
    <w:pPr>
      <w:pStyle w:val="Footer"/>
      <w:rPr>
        <w:rStyle w:val="PageNumber"/>
      </w:rPr>
    </w:pPr>
    <w:r w:rsidRPr="00E832AC">
      <w:t>PAGE</w:t>
    </w:r>
    <w:r>
      <w:t xml:space="preserve">   </w:t>
    </w:r>
    <w:sdt>
      <w:sdtPr>
        <w:rPr>
          <w:rStyle w:val="PageNumber"/>
        </w:rPr>
        <w:id w:val="-60150041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9B2968">
          <w:rPr>
            <w:rStyle w:val="PageNumber"/>
          </w:rPr>
          <w:fldChar w:fldCharType="begin"/>
        </w:r>
        <w:r w:rsidR="009B2968">
          <w:rPr>
            <w:rStyle w:val="PageNumber"/>
          </w:rPr>
          <w:instrText xml:space="preserve"> PAGE </w:instrText>
        </w:r>
        <w:r w:rsidR="009B2968">
          <w:rPr>
            <w:rStyle w:val="PageNumber"/>
          </w:rPr>
          <w:fldChar w:fldCharType="separate"/>
        </w:r>
        <w:r w:rsidR="00A123DD">
          <w:rPr>
            <w:rStyle w:val="PageNumber"/>
            <w:noProof/>
          </w:rPr>
          <w:t>2</w:t>
        </w:r>
        <w:r w:rsidR="009B2968">
          <w:rPr>
            <w:rStyle w:val="PageNumbe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426A0" w14:textId="77777777" w:rsidR="00BD7275" w:rsidRDefault="00BD7275" w:rsidP="009B2968">
      <w:r>
        <w:separator/>
      </w:r>
    </w:p>
  </w:footnote>
  <w:footnote w:type="continuationSeparator" w:id="0">
    <w:p w14:paraId="1497DA2A" w14:textId="77777777" w:rsidR="00BD7275" w:rsidRDefault="00BD7275" w:rsidP="009B2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17383" w14:textId="19941BFB" w:rsidR="009B2968" w:rsidRPr="009B2968" w:rsidRDefault="009B2968" w:rsidP="00E832AC">
    <w:pPr>
      <w:pStyle w:val="Header"/>
    </w:pPr>
    <w:r w:rsidRPr="00E44B70">
      <w:rPr>
        <w:noProof/>
        <w:lang w:eastAsia="en-AU"/>
      </w:rPr>
      <mc:AlternateContent>
        <mc:Choice Requires="wps">
          <w:drawing>
            <wp:inline distT="0" distB="0" distL="0" distR="0" wp14:anchorId="23BAC8A9" wp14:editId="4FB0C69F">
              <wp:extent cx="4970977" cy="45719"/>
              <wp:effectExtent l="0" t="0" r="0" b="5715"/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970977" cy="45719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7A0F2DC2" id="Rectangle 5" o:spid="_x0000_s1026" alt="&quot;&quot;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" fillcolor="#e2b80f [3204]" stroked="f" strokeweight="2pt">
              <v:stroke miterlimit="4"/>
              <v:textbox inset="3pt,3pt,3pt,3pt"/>
              <w10:anchorlock/>
            </v:rect>
          </w:pict>
        </mc:Fallback>
      </mc:AlternateContent>
    </w:r>
    <w:r>
      <w:t xml:space="preserve">      </w:t>
    </w:r>
    <w:r w:rsidR="007E5743">
      <w:t>Milestone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44AA6"/>
    <w:multiLevelType w:val="hybridMultilevel"/>
    <w:tmpl w:val="6D2A5AE0"/>
    <w:lvl w:ilvl="0" w:tplc="CE6CAB3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I2tTS3NDE2MTI0MjVR0lEKTi0uzszPAykwrgUACp6D1ywAAAA="/>
  </w:docVars>
  <w:rsids>
    <w:rsidRoot w:val="00513B36"/>
    <w:rsid w:val="000114EB"/>
    <w:rsid w:val="00027537"/>
    <w:rsid w:val="000359D1"/>
    <w:rsid w:val="00051DB4"/>
    <w:rsid w:val="00072504"/>
    <w:rsid w:val="00075273"/>
    <w:rsid w:val="00083857"/>
    <w:rsid w:val="00086AFE"/>
    <w:rsid w:val="00092AD1"/>
    <w:rsid w:val="000D2E33"/>
    <w:rsid w:val="00185E06"/>
    <w:rsid w:val="00187632"/>
    <w:rsid w:val="00196B04"/>
    <w:rsid w:val="00197592"/>
    <w:rsid w:val="001D390E"/>
    <w:rsid w:val="001D7F0C"/>
    <w:rsid w:val="00211CE6"/>
    <w:rsid w:val="002366C9"/>
    <w:rsid w:val="00260E35"/>
    <w:rsid w:val="002824EE"/>
    <w:rsid w:val="00294EF9"/>
    <w:rsid w:val="00296DA9"/>
    <w:rsid w:val="00342F05"/>
    <w:rsid w:val="0038485B"/>
    <w:rsid w:val="00391529"/>
    <w:rsid w:val="003936D1"/>
    <w:rsid w:val="003A7DA5"/>
    <w:rsid w:val="003B69DA"/>
    <w:rsid w:val="003C4CE2"/>
    <w:rsid w:val="003E6AB7"/>
    <w:rsid w:val="00405C80"/>
    <w:rsid w:val="004377A3"/>
    <w:rsid w:val="00454367"/>
    <w:rsid w:val="00484AC4"/>
    <w:rsid w:val="00490CEC"/>
    <w:rsid w:val="00497C7A"/>
    <w:rsid w:val="004A056D"/>
    <w:rsid w:val="004B632C"/>
    <w:rsid w:val="005049BE"/>
    <w:rsid w:val="00513B36"/>
    <w:rsid w:val="00536DF7"/>
    <w:rsid w:val="00540427"/>
    <w:rsid w:val="005441EA"/>
    <w:rsid w:val="005526B1"/>
    <w:rsid w:val="00572B75"/>
    <w:rsid w:val="005A78D3"/>
    <w:rsid w:val="005E52CE"/>
    <w:rsid w:val="00683BD6"/>
    <w:rsid w:val="006968E4"/>
    <w:rsid w:val="006A56E8"/>
    <w:rsid w:val="006C60E6"/>
    <w:rsid w:val="006F1E39"/>
    <w:rsid w:val="007D55CE"/>
    <w:rsid w:val="007E5743"/>
    <w:rsid w:val="008359CD"/>
    <w:rsid w:val="008F11BA"/>
    <w:rsid w:val="0090504F"/>
    <w:rsid w:val="00924B98"/>
    <w:rsid w:val="00945000"/>
    <w:rsid w:val="00952F7D"/>
    <w:rsid w:val="009678C4"/>
    <w:rsid w:val="009A380C"/>
    <w:rsid w:val="009B2968"/>
    <w:rsid w:val="009B72D4"/>
    <w:rsid w:val="009D3717"/>
    <w:rsid w:val="009D4923"/>
    <w:rsid w:val="009D6A39"/>
    <w:rsid w:val="009F5F60"/>
    <w:rsid w:val="00A07AE9"/>
    <w:rsid w:val="00A07DCE"/>
    <w:rsid w:val="00A123DD"/>
    <w:rsid w:val="00A57299"/>
    <w:rsid w:val="00A602AF"/>
    <w:rsid w:val="00A64F96"/>
    <w:rsid w:val="00AE1C20"/>
    <w:rsid w:val="00AE2317"/>
    <w:rsid w:val="00B020C1"/>
    <w:rsid w:val="00B022AD"/>
    <w:rsid w:val="00B050CF"/>
    <w:rsid w:val="00B1263F"/>
    <w:rsid w:val="00B22329"/>
    <w:rsid w:val="00B3758E"/>
    <w:rsid w:val="00B5659D"/>
    <w:rsid w:val="00B63C19"/>
    <w:rsid w:val="00B73B86"/>
    <w:rsid w:val="00B75ED2"/>
    <w:rsid w:val="00B90FDF"/>
    <w:rsid w:val="00B91549"/>
    <w:rsid w:val="00BC1160"/>
    <w:rsid w:val="00BD7275"/>
    <w:rsid w:val="00C01746"/>
    <w:rsid w:val="00C11114"/>
    <w:rsid w:val="00C241AB"/>
    <w:rsid w:val="00C3007A"/>
    <w:rsid w:val="00C67508"/>
    <w:rsid w:val="00C72498"/>
    <w:rsid w:val="00C95220"/>
    <w:rsid w:val="00C95D26"/>
    <w:rsid w:val="00C97863"/>
    <w:rsid w:val="00CF6E75"/>
    <w:rsid w:val="00D5054A"/>
    <w:rsid w:val="00D940FF"/>
    <w:rsid w:val="00DC317E"/>
    <w:rsid w:val="00DD47E6"/>
    <w:rsid w:val="00DF5CB9"/>
    <w:rsid w:val="00E44B70"/>
    <w:rsid w:val="00E75BDD"/>
    <w:rsid w:val="00E832AC"/>
    <w:rsid w:val="00EA0C47"/>
    <w:rsid w:val="00EA4A50"/>
    <w:rsid w:val="00EB6D33"/>
    <w:rsid w:val="00F04422"/>
    <w:rsid w:val="00F04842"/>
    <w:rsid w:val="00F0608D"/>
    <w:rsid w:val="00F103CA"/>
    <w:rsid w:val="00F17812"/>
    <w:rsid w:val="00F4393B"/>
    <w:rsid w:val="00F50374"/>
    <w:rsid w:val="00F70DE0"/>
    <w:rsid w:val="00F77CBD"/>
    <w:rsid w:val="00FA0C34"/>
    <w:rsid w:val="00FC00DA"/>
    <w:rsid w:val="00FC50E6"/>
    <w:rsid w:val="00FD1EB2"/>
    <w:rsid w:val="00FD6BF0"/>
    <w:rsid w:val="00FF13A8"/>
    <w:rsid w:val="00FF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3A9C4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196B04"/>
    <w:rPr>
      <w:rFonts w:ascii="Calibri Light" w:hAnsi="Calibri Light"/>
    </w:rPr>
  </w:style>
  <w:style w:type="paragraph" w:styleId="Heading1">
    <w:name w:val="heading 1"/>
    <w:basedOn w:val="Normal"/>
    <w:next w:val="Normal"/>
    <w:link w:val="Heading1Char"/>
    <w:qFormat/>
    <w:rsid w:val="00F103CA"/>
    <w:pPr>
      <w:outlineLvl w:val="0"/>
    </w:pPr>
    <w:rPr>
      <w:sz w:val="6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196B04"/>
    <w:pPr>
      <w:outlineLvl w:val="2"/>
    </w:pPr>
    <w:rPr>
      <w:color w:val="000000" w:themeColor="text1"/>
      <w:sz w:val="40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196B04"/>
    <w:pPr>
      <w:ind w:left="567" w:right="567"/>
      <w:outlineLvl w:val="3"/>
    </w:pPr>
    <w:rPr>
      <w:b/>
      <w:sz w:val="32"/>
    </w:rPr>
  </w:style>
  <w:style w:type="paragraph" w:styleId="Heading5">
    <w:name w:val="heading 5"/>
    <w:basedOn w:val="Text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F103CA"/>
    <w:rPr>
      <w:rFonts w:ascii="Calibri Light" w:hAnsi="Calibri Light"/>
      <w:sz w:val="6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196B04"/>
    <w:rPr>
      <w:rFonts w:ascii="Calibri Light" w:hAnsi="Calibri Light"/>
      <w:color w:val="000000" w:themeColor="text1"/>
      <w:sz w:val="40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196B04"/>
    <w:rPr>
      <w:rFonts w:ascii="Calibri Light" w:hAnsi="Calibri Light"/>
      <w:b/>
      <w:sz w:val="32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683BD6"/>
    <w:pPr>
      <w:keepNext/>
      <w:keepLines/>
      <w:spacing w:before="240" w:line="259" w:lineRule="auto"/>
      <w:outlineLvl w:val="9"/>
    </w:pPr>
    <w:rPr>
      <w:rFonts w:eastAsiaTheme="majorEastAsia" w:cstheme="majorBidi"/>
      <w:b/>
      <w:color w:val="A9890B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683BD6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683BD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83BD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3B6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doc.govt.nz/nature/native-animals/marine-fish-and-reptiles/sharks-mango/white-shark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d\AppData\Roaming\Microsoft\Templates\Modern%20report.dotx" TargetMode="External"/></Relationship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EEF748-28BC-4AC6-852A-F36B080424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report</Template>
  <TotalTime>0</TotalTime>
  <Pages>6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2021-08-02T06:36:00Z</dcterms:created>
  <dcterms:modified xsi:type="dcterms:W3CDTF">2021-08-17T04:00:00Z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